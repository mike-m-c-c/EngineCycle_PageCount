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2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right w:w="0" w:type="dxa"/>
        </w:tblCellMar>
        <w:tblLook w:val="04A0" w:firstRow="1" w:lastRow="0" w:firstColumn="1" w:lastColumn="0" w:noHBand="0" w:noVBand="1"/>
      </w:tblPr>
      <w:tblGrid>
        <w:gridCol w:w="9216"/>
      </w:tblGrid>
      <w:tr w:rsidR="008420C8" w14:paraId="0D7925C8" w14:textId="77777777" w:rsidTr="002334FA">
        <w:trPr>
          <w:trHeight w:hRule="exact" w:val="288"/>
        </w:trPr>
        <w:tc>
          <w:tcPr>
            <w:tcW w:w="10790" w:type="dxa"/>
          </w:tcPr>
          <w:p w14:paraId="5330AD67" w14:textId="1AA227CD" w:rsidR="008420C8" w:rsidRDefault="00C31C99" w:rsidP="00CD64B2">
            <w:pPr>
              <w:pStyle w:val="hpcoverheader"/>
            </w:pPr>
            <w:r>
              <w:t xml:space="preserve">HP </w:t>
            </w:r>
            <w:r w:rsidR="007D51D2">
              <w:t>Smart Device Services</w:t>
            </w:r>
          </w:p>
        </w:tc>
      </w:tr>
      <w:tr w:rsidR="008420C8" w14:paraId="70669D8D" w14:textId="77777777" w:rsidTr="002334FA">
        <w:tc>
          <w:tcPr>
            <w:tcW w:w="10790" w:type="dxa"/>
          </w:tcPr>
          <w:p w14:paraId="7BAB2991" w14:textId="37783497" w:rsidR="008420C8" w:rsidRDefault="007D51D2" w:rsidP="00ED09BA">
            <w:pPr>
              <w:pStyle w:val="hpcovertitle"/>
            </w:pPr>
            <w:r>
              <w:rPr>
                <w:sz w:val="72"/>
              </w:rPr>
              <w:t>HP Printer Counters &amp; Meters</w:t>
            </w:r>
          </w:p>
        </w:tc>
      </w:tr>
      <w:tr w:rsidR="008420C8" w14:paraId="53DCB1D7" w14:textId="77777777" w:rsidTr="002334FA">
        <w:tc>
          <w:tcPr>
            <w:tcW w:w="10790" w:type="dxa"/>
            <w:tcMar>
              <w:top w:w="360" w:type="dxa"/>
            </w:tcMar>
          </w:tcPr>
          <w:p w14:paraId="2BB7306C" w14:textId="3BDB43D4" w:rsidR="008420C8" w:rsidRDefault="007C2E5F" w:rsidP="008420C8">
            <w:pPr>
              <w:pStyle w:val="hpcoverinfo"/>
            </w:pPr>
            <w:r>
              <w:t>Lab Guide</w:t>
            </w:r>
          </w:p>
          <w:p w14:paraId="2DC95F00" w14:textId="01F46E60" w:rsidR="008420C8" w:rsidRDefault="00F07180" w:rsidP="008420C8">
            <w:pPr>
              <w:pStyle w:val="hpcoverinfo"/>
            </w:pPr>
            <w:r>
              <w:t>November 2020</w:t>
            </w:r>
          </w:p>
          <w:p w14:paraId="193B0F33" w14:textId="2E59E81C" w:rsidR="0083102B" w:rsidRPr="00671391" w:rsidRDefault="0083102B" w:rsidP="0083102B">
            <w:pPr>
              <w:pStyle w:val="hpbodycopy"/>
              <w:rPr>
                <w:sz w:val="14"/>
                <w:szCs w:val="18"/>
              </w:rPr>
            </w:pPr>
            <w:proofErr w:type="spellStart"/>
            <w:r w:rsidRPr="00671391">
              <w:rPr>
                <w:sz w:val="14"/>
                <w:szCs w:val="18"/>
              </w:rPr>
              <w:t>M.McCullough</w:t>
            </w:r>
            <w:proofErr w:type="spellEnd"/>
          </w:p>
          <w:p w14:paraId="214E4C95" w14:textId="77777777" w:rsidR="008420C8" w:rsidRPr="008420C8" w:rsidRDefault="008420C8" w:rsidP="008420C8">
            <w:pPr>
              <w:pStyle w:val="hpcoverinfo"/>
              <w:rPr>
                <w:rStyle w:val="hpblue"/>
              </w:rPr>
            </w:pPr>
          </w:p>
        </w:tc>
      </w:tr>
    </w:tbl>
    <w:p w14:paraId="549F6A68" w14:textId="77777777" w:rsidR="00733240" w:rsidRPr="006709D6" w:rsidRDefault="003F2183" w:rsidP="006709D6">
      <w:pPr>
        <w:sectPr w:rsidR="00733240" w:rsidRPr="006709D6" w:rsidSect="00DC2EE5">
          <w:footerReference w:type="default" r:id="rId11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13A88B" wp14:editId="74807629">
            <wp:simplePos x="0" y="0"/>
            <wp:positionH relativeFrom="column">
              <wp:posOffset>1046164</wp:posOffset>
            </wp:positionH>
            <wp:positionV relativeFrom="margin">
              <wp:align>top</wp:align>
            </wp:positionV>
            <wp:extent cx="11118850" cy="794194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oBlan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835288">
                      <a:off x="0" y="0"/>
                      <a:ext cx="1111885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F46866E" wp14:editId="3365484A">
            <wp:simplePos x="0" y="0"/>
            <wp:positionH relativeFrom="margin">
              <wp:align>left</wp:align>
            </wp:positionH>
            <wp:positionV relativeFrom="paragraph">
              <wp:posOffset>2047875</wp:posOffset>
            </wp:positionV>
            <wp:extent cx="2057869" cy="2057869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PI_outline_logo_rgb_72M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869" cy="205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4E86C" w14:textId="77777777" w:rsidR="00495592" w:rsidRDefault="00DD1A04" w:rsidP="00A07DF2">
      <w:pPr>
        <w:pStyle w:val="hpintrohead"/>
        <w:rPr>
          <w:noProof/>
        </w:rPr>
      </w:pPr>
      <w:r>
        <w:lastRenderedPageBreak/>
        <w:t>Table of contents</w:t>
      </w:r>
      <w:r w:rsidR="00A07DF2">
        <w:rPr>
          <w:rFonts w:asciiTheme="majorHAnsi" w:hAnsiTheme="majorHAnsi"/>
          <w:b/>
        </w:rPr>
        <w:fldChar w:fldCharType="begin"/>
      </w:r>
      <w:r w:rsidR="00A07DF2">
        <w:instrText xml:space="preserve"> TOC \o "1-3" \h \z \u </w:instrText>
      </w:r>
      <w:r w:rsidR="00A07DF2">
        <w:rPr>
          <w:rFonts w:asciiTheme="majorHAnsi" w:hAnsiTheme="majorHAnsi"/>
          <w:b/>
        </w:rPr>
        <w:fldChar w:fldCharType="separate"/>
      </w:r>
    </w:p>
    <w:p w14:paraId="00154DA2" w14:textId="1B9DDD97" w:rsidR="00495592" w:rsidRDefault="00736A81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19" w:history="1">
        <w:r w:rsidR="00495592" w:rsidRPr="00AE6ADB">
          <w:rPr>
            <w:rStyle w:val="Hyperlink"/>
          </w:rPr>
          <w:t>1 Lab Environment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_Toc56406319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3</w:t>
        </w:r>
        <w:r w:rsidR="00495592">
          <w:rPr>
            <w:webHidden/>
          </w:rPr>
          <w:fldChar w:fldCharType="end"/>
        </w:r>
      </w:hyperlink>
    </w:p>
    <w:p w14:paraId="4C4FDD86" w14:textId="32C0BA2A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0" w:history="1">
        <w:r w:rsidR="00495592" w:rsidRPr="00AE6ADB">
          <w:rPr>
            <w:rStyle w:val="Hyperlink"/>
          </w:rPr>
          <w:t>1.1 HP Counters White Paper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_Toc56406320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3</w:t>
        </w:r>
        <w:r w:rsidR="00495592">
          <w:rPr>
            <w:webHidden/>
          </w:rPr>
          <w:fldChar w:fldCharType="end"/>
        </w:r>
      </w:hyperlink>
    </w:p>
    <w:p w14:paraId="2EF234D3" w14:textId="30CDEFC4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1" w:history="1">
        <w:r w:rsidR="00495592" w:rsidRPr="00AE6ADB">
          <w:rPr>
            <w:rStyle w:val="Hyperlink"/>
          </w:rPr>
          <w:t>1.2 Print Grayscale – CMYK or K Only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_Toc56406321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3</w:t>
        </w:r>
        <w:r w:rsidR="00495592">
          <w:rPr>
            <w:webHidden/>
          </w:rPr>
          <w:fldChar w:fldCharType="end"/>
        </w:r>
      </w:hyperlink>
    </w:p>
    <w:p w14:paraId="1CE14D49" w14:textId="6613A0CD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2" w:history="1">
        <w:r w:rsidR="00495592" w:rsidRPr="00AE6ADB">
          <w:rPr>
            <w:rStyle w:val="Hyperlink"/>
          </w:rPr>
          <w:t>1.3 Hex to Decimal Conversion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_Toc56406322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4</w:t>
        </w:r>
        <w:r w:rsidR="00495592">
          <w:rPr>
            <w:webHidden/>
          </w:rPr>
          <w:fldChar w:fldCharType="end"/>
        </w:r>
      </w:hyperlink>
    </w:p>
    <w:p w14:paraId="0A5E99B4" w14:textId="76E1B90C" w:rsidR="00495592" w:rsidRDefault="00736A81">
      <w:pPr>
        <w:pStyle w:val="TOC3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3" w:history="1">
        <w:r w:rsidR="00495592" w:rsidRPr="00AE6ADB">
          <w:rPr>
            <w:rStyle w:val="Hyperlink"/>
          </w:rPr>
          <w:t>1.3.1 SpeedCrunch = PC Application calculator: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_Toc56406323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4</w:t>
        </w:r>
        <w:r w:rsidR="00495592">
          <w:rPr>
            <w:webHidden/>
          </w:rPr>
          <w:fldChar w:fldCharType="end"/>
        </w:r>
      </w:hyperlink>
    </w:p>
    <w:p w14:paraId="6A3B39FF" w14:textId="23B3F8FE" w:rsidR="00495592" w:rsidRDefault="00736A81">
      <w:pPr>
        <w:pStyle w:val="TOC3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4" w:history="1">
        <w:r w:rsidR="00495592" w:rsidRPr="00AE6ADB">
          <w:rPr>
            <w:rStyle w:val="Hyperlink"/>
          </w:rPr>
          <w:t>1.3.2</w:t>
        </w:r>
        <w:r w:rsidR="00495592" w:rsidRPr="00AE6ADB">
          <w:rPr>
            <w:rStyle w:val="Hyperlink"/>
            <w:b/>
          </w:rPr>
          <w:t xml:space="preserve"> Online calculator:</w:t>
        </w:r>
        <w:r w:rsidR="00495592" w:rsidRPr="00AE6ADB">
          <w:rPr>
            <w:rStyle w:val="Hyperlink"/>
          </w:rPr>
          <w:t xml:space="preserve">  https://www.h-schmidt.net/FloatConverter/IEEE754.html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_Toc56406324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4</w:t>
        </w:r>
        <w:r w:rsidR="00495592">
          <w:rPr>
            <w:webHidden/>
          </w:rPr>
          <w:fldChar w:fldCharType="end"/>
        </w:r>
      </w:hyperlink>
    </w:p>
    <w:p w14:paraId="7D2CE0E5" w14:textId="76DAA4EC" w:rsidR="00495592" w:rsidRDefault="00736A81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5" w:history="1">
        <w:r w:rsidR="00495592" w:rsidRPr="00AE6ADB">
          <w:rPr>
            <w:rStyle w:val="Hyperlink"/>
          </w:rPr>
          <w:t>2 Lab Method To Record Meters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_Toc56406325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5</w:t>
        </w:r>
        <w:r w:rsidR="00495592">
          <w:rPr>
            <w:webHidden/>
          </w:rPr>
          <w:fldChar w:fldCharType="end"/>
        </w:r>
      </w:hyperlink>
    </w:p>
    <w:p w14:paraId="3DBCBBA9" w14:textId="4343AADE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6" w:history="1">
        <w:r w:rsidR="00495592" w:rsidRPr="00AE6ADB">
          <w:rPr>
            <w:rStyle w:val="Hyperlink"/>
          </w:rPr>
          <w:t>2.1 Script to collect SNMP OIDs from Printer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_Toc56406326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5</w:t>
        </w:r>
        <w:r w:rsidR="00495592">
          <w:rPr>
            <w:webHidden/>
          </w:rPr>
          <w:fldChar w:fldCharType="end"/>
        </w:r>
      </w:hyperlink>
    </w:p>
    <w:p w14:paraId="0C780FA6" w14:textId="6D251685" w:rsidR="00495592" w:rsidRDefault="00736A81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7" w:history="1">
        <w:r w:rsidR="00495592" w:rsidRPr="00AE6ADB">
          <w:rPr>
            <w:rStyle w:val="Hyperlink"/>
          </w:rPr>
          <w:t>3 Print Meters – Not Intended for Billing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_Toc56406327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6</w:t>
        </w:r>
        <w:r w:rsidR="00495592">
          <w:rPr>
            <w:webHidden/>
          </w:rPr>
          <w:fldChar w:fldCharType="end"/>
        </w:r>
      </w:hyperlink>
    </w:p>
    <w:p w14:paraId="74FD1131" w14:textId="55CD673D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8" w:history="1">
        <w:r w:rsidR="00495592" w:rsidRPr="00AE6ADB">
          <w:rPr>
            <w:rStyle w:val="Hyperlink"/>
          </w:rPr>
          <w:t>3.1 Lab 1 – Blank Pages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_Toc56406328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6</w:t>
        </w:r>
        <w:r w:rsidR="00495592">
          <w:rPr>
            <w:webHidden/>
          </w:rPr>
          <w:fldChar w:fldCharType="end"/>
        </w:r>
      </w:hyperlink>
    </w:p>
    <w:p w14:paraId="2B89865A" w14:textId="13FA808F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29" w:history="1">
        <w:r w:rsidR="00495592" w:rsidRPr="00AE6ADB">
          <w:rPr>
            <w:rStyle w:val="Hyperlink"/>
          </w:rPr>
          <w:t>3.2 Lab 2 - Duplex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_Toc56406329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7</w:t>
        </w:r>
        <w:r w:rsidR="00495592">
          <w:rPr>
            <w:webHidden/>
          </w:rPr>
          <w:fldChar w:fldCharType="end"/>
        </w:r>
      </w:hyperlink>
    </w:p>
    <w:p w14:paraId="55F406C8" w14:textId="2B26DB46" w:rsidR="00495592" w:rsidRDefault="00736A81">
      <w:pPr>
        <w:pStyle w:val="TOC2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0" w:history="1">
        <w:r w:rsidR="00495592" w:rsidRPr="00AE6ADB">
          <w:rPr>
            <w:rStyle w:val="Hyperlink"/>
          </w:rPr>
          <w:t>3.3 Lab 3 – High Quality Grayscale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_Toc56406330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8</w:t>
        </w:r>
        <w:r w:rsidR="00495592">
          <w:rPr>
            <w:webHidden/>
          </w:rPr>
          <w:fldChar w:fldCharType="end"/>
        </w:r>
      </w:hyperlink>
    </w:p>
    <w:p w14:paraId="0DB50991" w14:textId="5F4DDB01" w:rsidR="00495592" w:rsidRDefault="00736A81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1" w:history="1">
        <w:r w:rsidR="00495592" w:rsidRPr="00AE6ADB">
          <w:rPr>
            <w:rStyle w:val="Hyperlink"/>
          </w:rPr>
          <w:t>Appendix A:  Driver Setting Screenshots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_Toc56406331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9</w:t>
        </w:r>
        <w:r w:rsidR="00495592">
          <w:rPr>
            <w:webHidden/>
          </w:rPr>
          <w:fldChar w:fldCharType="end"/>
        </w:r>
      </w:hyperlink>
    </w:p>
    <w:p w14:paraId="753CAA28" w14:textId="13AE4C42" w:rsidR="00495592" w:rsidRDefault="00736A81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2" w:history="1">
        <w:r w:rsidR="00495592" w:rsidRPr="00AE6ADB">
          <w:rPr>
            <w:rStyle w:val="Hyperlink"/>
          </w:rPr>
          <w:t>Appendix B:  Glossary of Terms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_Toc56406332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10</w:t>
        </w:r>
        <w:r w:rsidR="00495592">
          <w:rPr>
            <w:webHidden/>
          </w:rPr>
          <w:fldChar w:fldCharType="end"/>
        </w:r>
      </w:hyperlink>
    </w:p>
    <w:p w14:paraId="3358C05C" w14:textId="26812EF9" w:rsidR="00495592" w:rsidRDefault="00736A81">
      <w:pPr>
        <w:pStyle w:val="TOC1"/>
        <w:rPr>
          <w:rFonts w:asciiTheme="minorHAnsi" w:eastAsiaTheme="minorEastAsia" w:hAnsiTheme="minorHAnsi"/>
          <w:sz w:val="22"/>
          <w:szCs w:val="22"/>
          <w:lang w:val="en-GB" w:eastAsia="en-GB"/>
        </w:rPr>
      </w:pPr>
      <w:hyperlink w:anchor="_Toc56406333" w:history="1">
        <w:r w:rsidR="00495592" w:rsidRPr="00AE6ADB">
          <w:rPr>
            <w:rStyle w:val="Hyperlink"/>
          </w:rPr>
          <w:t>Appendix C:  OIDS</w:t>
        </w:r>
        <w:r w:rsidR="00495592">
          <w:rPr>
            <w:webHidden/>
          </w:rPr>
          <w:tab/>
        </w:r>
        <w:r w:rsidR="00495592">
          <w:rPr>
            <w:webHidden/>
          </w:rPr>
          <w:fldChar w:fldCharType="begin"/>
        </w:r>
        <w:r w:rsidR="00495592">
          <w:rPr>
            <w:webHidden/>
          </w:rPr>
          <w:instrText xml:space="preserve"> PAGEREF _Toc56406333 \h </w:instrText>
        </w:r>
        <w:r w:rsidR="00495592">
          <w:rPr>
            <w:webHidden/>
          </w:rPr>
        </w:r>
        <w:r w:rsidR="00495592">
          <w:rPr>
            <w:webHidden/>
          </w:rPr>
          <w:fldChar w:fldCharType="separate"/>
        </w:r>
        <w:r w:rsidR="008D7968">
          <w:rPr>
            <w:webHidden/>
          </w:rPr>
          <w:t>11</w:t>
        </w:r>
        <w:r w:rsidR="00495592">
          <w:rPr>
            <w:webHidden/>
          </w:rPr>
          <w:fldChar w:fldCharType="end"/>
        </w:r>
      </w:hyperlink>
    </w:p>
    <w:p w14:paraId="2AA6B4F3" w14:textId="2CBEDB1F" w:rsidR="00592F59" w:rsidRPr="00B464BF" w:rsidRDefault="00A07DF2" w:rsidP="008A1B80">
      <w:pPr>
        <w:pStyle w:val="hpbodycopy"/>
        <w:rPr>
          <w:color w:val="FF0000"/>
        </w:rPr>
      </w:pPr>
      <w:r>
        <w:fldChar w:fldCharType="end"/>
      </w:r>
    </w:p>
    <w:p w14:paraId="58789F6C" w14:textId="0A320F4C" w:rsidR="00305066" w:rsidRDefault="00305066" w:rsidP="00305066">
      <w:pPr>
        <w:pStyle w:val="hpbodycopy"/>
      </w:pPr>
      <w:r>
        <w:br w:type="page"/>
      </w:r>
    </w:p>
    <w:p w14:paraId="0CE42172" w14:textId="77777777" w:rsidR="00DF2D9D" w:rsidRDefault="00DF2D9D" w:rsidP="009E6245">
      <w:pPr>
        <w:pStyle w:val="hpbodycopy"/>
        <w:sectPr w:rsidR="00DF2D9D" w:rsidSect="006D1FF2">
          <w:footerReference w:type="default" r:id="rId14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67E8A077" w14:textId="2FC80182" w:rsidR="001753F5" w:rsidRDefault="009226B8" w:rsidP="001753F5">
      <w:pPr>
        <w:pStyle w:val="Heading1"/>
      </w:pPr>
      <w:bookmarkStart w:id="0" w:name="_Toc56406319"/>
      <w:r>
        <w:lastRenderedPageBreak/>
        <w:t xml:space="preserve">Lab </w:t>
      </w:r>
      <w:r w:rsidR="00B56959">
        <w:t>Environmen</w:t>
      </w:r>
      <w:r w:rsidR="000F3C9C">
        <w:t>t</w:t>
      </w:r>
      <w:bookmarkEnd w:id="0"/>
    </w:p>
    <w:p w14:paraId="69AD034F" w14:textId="71195BE7" w:rsidR="0051210F" w:rsidRDefault="0051210F" w:rsidP="00D04CEC">
      <w:pPr>
        <w:pStyle w:val="Heading2"/>
        <w:ind w:left="0"/>
      </w:pPr>
      <w:bookmarkStart w:id="1" w:name="_Toc56406320"/>
      <w:r>
        <w:t>HP Counters White Paper</w:t>
      </w:r>
      <w:bookmarkEnd w:id="1"/>
    </w:p>
    <w:p w14:paraId="74E78E9F" w14:textId="1E0D83CF" w:rsidR="0051210F" w:rsidRDefault="006F5AC2" w:rsidP="0051210F">
      <w:r>
        <w:t xml:space="preserve">One purpose of this lab is to clarify content that exists in the following whitepaper, </w:t>
      </w:r>
      <w:r w:rsidRPr="006F5AC2">
        <w:rPr>
          <w:color w:val="006FA0" w:themeColor="accent1" w:themeShade="BF"/>
        </w:rPr>
        <w:t>“</w:t>
      </w:r>
      <w:hyperlink r:id="rId15" w:history="1">
        <w:r w:rsidRPr="006F5AC2">
          <w:rPr>
            <w:rStyle w:val="Hyperlink"/>
            <w:rFonts w:asciiTheme="minorHAnsi" w:hAnsiTheme="minorHAnsi"/>
            <w:color w:val="006FA0" w:themeColor="accent1" w:themeShade="BF"/>
          </w:rPr>
          <w:t>HP Enterprise – Impression Based Usage and Engine Cycling Counting</w:t>
        </w:r>
      </w:hyperlink>
      <w:r>
        <w:t>.”  In that paper HP explains why Engine Cycles is not weighted for billing, explains Impression based counters, and explains how these meters can increment different over time.</w:t>
      </w:r>
    </w:p>
    <w:p w14:paraId="2C31FB26" w14:textId="4EFB4C72" w:rsidR="00826AAB" w:rsidRDefault="00826AAB" w:rsidP="00826AAB">
      <w:pPr>
        <w:pStyle w:val="Heading2"/>
        <w:ind w:left="0"/>
      </w:pPr>
      <w:bookmarkStart w:id="2" w:name="_Toc56406321"/>
      <w:r>
        <w:t>Print Grayscale – CMYK or K Only</w:t>
      </w:r>
      <w:bookmarkEnd w:id="2"/>
    </w:p>
    <w:p w14:paraId="081A980D" w14:textId="0BF2F20B" w:rsidR="0092543F" w:rsidRPr="005A2769" w:rsidRDefault="008E41AB" w:rsidP="0092543F">
      <w:pPr>
        <w:rPr>
          <w:sz w:val="22"/>
        </w:rPr>
      </w:pPr>
      <w:r w:rsidRPr="005A2769">
        <w:rPr>
          <w:sz w:val="22"/>
        </w:rPr>
        <w:t xml:space="preserve">The table below helps identify different areas where a student should look to recognize when K only verses CMYK is used to create </w:t>
      </w:r>
      <w:r w:rsidR="00F8699E">
        <w:rPr>
          <w:sz w:val="22"/>
        </w:rPr>
        <w:t>a print job when the driver has selected, “Print Grayscale”</w:t>
      </w:r>
    </w:p>
    <w:tbl>
      <w:tblPr>
        <w:tblW w:w="8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55"/>
      </w:tblGrid>
      <w:tr w:rsidR="00414E1B" w:rsidRPr="008B65D2" w14:paraId="02121E88" w14:textId="77777777" w:rsidTr="00D04CEC">
        <w:tc>
          <w:tcPr>
            <w:tcW w:w="8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EEE99" w14:textId="482B6E6E" w:rsidR="00414E1B" w:rsidRPr="00520DD0" w:rsidRDefault="000B6262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385025" wp14:editId="23811218">
                  <wp:extent cx="5669280" cy="1622066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264" cy="16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44403" w14:textId="77777777" w:rsidR="00414E1B" w:rsidRPr="00614F68" w:rsidRDefault="00414E1B" w:rsidP="00D04CEC">
            <w:pPr>
              <w:pStyle w:val="ListParagraph"/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  <w:tr w:rsidR="000B6262" w:rsidRPr="008B65D2" w14:paraId="7FF7F01A" w14:textId="77777777" w:rsidTr="00D04CEC">
        <w:tc>
          <w:tcPr>
            <w:tcW w:w="85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384D3C" w14:textId="4FD73C46" w:rsidR="000B6262" w:rsidRPr="00520DD0" w:rsidRDefault="00F95178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303973" wp14:editId="4818B975">
                  <wp:extent cx="5669280" cy="2133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6D3AB" w14:textId="63F0B3E2" w:rsidR="000243DD" w:rsidRDefault="000243DD" w:rsidP="001753F5"/>
    <w:p w14:paraId="18FDF730" w14:textId="77777777" w:rsidR="00830759" w:rsidRDefault="00830759" w:rsidP="00830759">
      <w:pPr>
        <w:rPr>
          <w:sz w:val="22"/>
        </w:rPr>
      </w:pPr>
    </w:p>
    <w:p w14:paraId="7345D836" w14:textId="77777777" w:rsidR="00830759" w:rsidRPr="00830759" w:rsidRDefault="00830759" w:rsidP="00830759">
      <w:pPr>
        <w:rPr>
          <w:sz w:val="22"/>
        </w:rPr>
      </w:pPr>
    </w:p>
    <w:p w14:paraId="2431C2B1" w14:textId="4AE4AC11" w:rsidR="000243DD" w:rsidRPr="00830759" w:rsidRDefault="000243DD" w:rsidP="00830759">
      <w:r>
        <w:br w:type="page"/>
      </w:r>
    </w:p>
    <w:p w14:paraId="1AB0C453" w14:textId="46D30E09" w:rsidR="00BE23C0" w:rsidRDefault="00A856D7" w:rsidP="005F6950">
      <w:pPr>
        <w:pStyle w:val="Heading2"/>
        <w:ind w:left="0"/>
      </w:pPr>
      <w:bookmarkStart w:id="3" w:name="_Toc56406322"/>
      <w:r>
        <w:lastRenderedPageBreak/>
        <w:t>Hex to Decimal Conve</w:t>
      </w:r>
      <w:r w:rsidR="003F312F">
        <w:t>rs</w:t>
      </w:r>
      <w:r>
        <w:t>ion</w:t>
      </w:r>
      <w:bookmarkEnd w:id="3"/>
    </w:p>
    <w:p w14:paraId="0D1D4F7A" w14:textId="716C69A2" w:rsidR="00A856D7" w:rsidRPr="000243DD" w:rsidRDefault="00521475" w:rsidP="00A856D7">
      <w:pPr>
        <w:rPr>
          <w:sz w:val="20"/>
          <w:szCs w:val="20"/>
        </w:rPr>
      </w:pPr>
      <w:r>
        <w:rPr>
          <w:sz w:val="20"/>
          <w:szCs w:val="20"/>
        </w:rPr>
        <w:t xml:space="preserve">Pulling device counters can </w:t>
      </w:r>
      <w:r w:rsidR="002B7D38">
        <w:rPr>
          <w:sz w:val="20"/>
          <w:szCs w:val="20"/>
        </w:rPr>
        <w:t xml:space="preserve">be </w:t>
      </w:r>
      <w:r w:rsidR="00F8699E">
        <w:rPr>
          <w:sz w:val="20"/>
          <w:szCs w:val="20"/>
        </w:rPr>
        <w:t xml:space="preserve">integers, </w:t>
      </w:r>
      <w:r w:rsidR="0081517F">
        <w:rPr>
          <w:sz w:val="20"/>
          <w:szCs w:val="20"/>
        </w:rPr>
        <w:t xml:space="preserve">integers with floating point decimal, </w:t>
      </w:r>
      <w:r w:rsidR="00544FE9">
        <w:rPr>
          <w:sz w:val="20"/>
          <w:szCs w:val="20"/>
        </w:rPr>
        <w:t xml:space="preserve">or octet string.  This lab has a batch file that </w:t>
      </w:r>
      <w:r w:rsidR="00A856D7" w:rsidRPr="000243DD">
        <w:rPr>
          <w:sz w:val="20"/>
          <w:szCs w:val="20"/>
        </w:rPr>
        <w:t>returns</w:t>
      </w:r>
      <w:r w:rsidR="00544FE9">
        <w:rPr>
          <w:sz w:val="20"/>
          <w:szCs w:val="20"/>
        </w:rPr>
        <w:t xml:space="preserve"> </w:t>
      </w:r>
      <w:r w:rsidR="00F8699E">
        <w:rPr>
          <w:sz w:val="20"/>
          <w:szCs w:val="20"/>
        </w:rPr>
        <w:t xml:space="preserve">each of </w:t>
      </w:r>
      <w:r w:rsidR="00544FE9">
        <w:rPr>
          <w:sz w:val="20"/>
          <w:szCs w:val="20"/>
        </w:rPr>
        <w:t>these values</w:t>
      </w:r>
      <w:r w:rsidR="00A856D7" w:rsidRPr="000243DD">
        <w:rPr>
          <w:sz w:val="20"/>
          <w:szCs w:val="20"/>
        </w:rPr>
        <w:t>.  Use the provided calculator to convert the IEEE 754 binary single precision value to a decimal representation</w:t>
      </w:r>
      <w:r w:rsidR="0060707B">
        <w:rPr>
          <w:sz w:val="20"/>
          <w:szCs w:val="20"/>
        </w:rPr>
        <w:t xml:space="preserve"> (</w:t>
      </w:r>
      <w:proofErr w:type="spellStart"/>
      <w:r w:rsidR="0060707B">
        <w:rPr>
          <w:sz w:val="20"/>
          <w:szCs w:val="20"/>
        </w:rPr>
        <w:t>ie</w:t>
      </w:r>
      <w:proofErr w:type="spellEnd"/>
      <w:r w:rsidR="0060707B">
        <w:rPr>
          <w:sz w:val="20"/>
          <w:szCs w:val="20"/>
        </w:rPr>
        <w:t>- floating point decimal)</w:t>
      </w:r>
      <w:r w:rsidR="00A856D7" w:rsidRPr="000243DD">
        <w:rPr>
          <w:sz w:val="20"/>
          <w:szCs w:val="20"/>
        </w:rPr>
        <w:t>.</w:t>
      </w:r>
      <w:r w:rsidR="0060707B">
        <w:rPr>
          <w:sz w:val="20"/>
          <w:szCs w:val="20"/>
        </w:rPr>
        <w:t xml:space="preserve">  Two ‘tools’ described below…</w:t>
      </w:r>
    </w:p>
    <w:p w14:paraId="328B0C1B" w14:textId="544DD544" w:rsidR="00A856D7" w:rsidRPr="000243DD" w:rsidRDefault="000243DD" w:rsidP="0060707B">
      <w:pPr>
        <w:pStyle w:val="Heading3"/>
      </w:pPr>
      <w:bookmarkStart w:id="4" w:name="_Toc56406323"/>
      <w:proofErr w:type="spellStart"/>
      <w:r>
        <w:t>SpeedCrunch</w:t>
      </w:r>
      <w:proofErr w:type="spellEnd"/>
      <w:r>
        <w:t xml:space="preserve"> = </w:t>
      </w:r>
      <w:r w:rsidR="00A856D7" w:rsidRPr="000243DD">
        <w:t>PC Application calculator:</w:t>
      </w:r>
      <w:bookmarkEnd w:id="4"/>
      <w:r w:rsidR="00A856D7" w:rsidRPr="000243DD">
        <w:t xml:space="preserve">  </w:t>
      </w:r>
    </w:p>
    <w:p w14:paraId="5238FB84" w14:textId="5B49F7B5" w:rsidR="00F608F9" w:rsidRPr="000243DD" w:rsidRDefault="00F608F9" w:rsidP="00F608F9">
      <w:pPr>
        <w:spacing w:after="160" w:line="259" w:lineRule="auto"/>
        <w:rPr>
          <w:sz w:val="20"/>
          <w:szCs w:val="20"/>
        </w:rPr>
      </w:pPr>
      <w:r w:rsidRPr="000243DD">
        <w:rPr>
          <w:sz w:val="20"/>
          <w:szCs w:val="20"/>
        </w:rPr>
        <w:t>See screen shot below.  Steps are:</w:t>
      </w:r>
    </w:p>
    <w:p w14:paraId="1B754EF9" w14:textId="1EF8B451" w:rsidR="00A856D7" w:rsidRPr="000243DD" w:rsidRDefault="000243DD" w:rsidP="005F6950">
      <w:pPr>
        <w:pStyle w:val="ListParagraph"/>
        <w:numPr>
          <w:ilvl w:val="0"/>
          <w:numId w:val="27"/>
        </w:numPr>
        <w:spacing w:after="160" w:line="259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V</w:t>
      </w:r>
      <w:r w:rsidR="00A856D7" w:rsidRPr="000243DD">
        <w:rPr>
          <w:sz w:val="20"/>
          <w:szCs w:val="20"/>
        </w:rPr>
        <w:t>I</w:t>
      </w:r>
      <w:r w:rsidR="00B6076D">
        <w:rPr>
          <w:sz w:val="20"/>
          <w:szCs w:val="20"/>
        </w:rPr>
        <w:t>iew</w:t>
      </w:r>
      <w:proofErr w:type="spellEnd"/>
      <w:r w:rsidR="00A856D7" w:rsidRPr="000243DD">
        <w:rPr>
          <w:sz w:val="20"/>
          <w:szCs w:val="20"/>
        </w:rPr>
        <w:t xml:space="preserve"> menu, select FUNCTIONS.</w:t>
      </w:r>
    </w:p>
    <w:p w14:paraId="39D688B6" w14:textId="0C413806" w:rsidR="00A856D7" w:rsidRPr="000243DD" w:rsidRDefault="000243DD" w:rsidP="005F6950">
      <w:pPr>
        <w:pStyle w:val="ListParagraph"/>
        <w:numPr>
          <w:ilvl w:val="0"/>
          <w:numId w:val="2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D</w:t>
      </w:r>
      <w:r w:rsidR="00A856D7" w:rsidRPr="000243DD">
        <w:rPr>
          <w:sz w:val="20"/>
          <w:szCs w:val="20"/>
        </w:rPr>
        <w:t xml:space="preserve">ouble-click ‘ieee754_decode’.  This </w:t>
      </w:r>
      <w:r w:rsidR="00F608F9" w:rsidRPr="000243DD">
        <w:rPr>
          <w:sz w:val="20"/>
          <w:szCs w:val="20"/>
        </w:rPr>
        <w:t>enters/</w:t>
      </w:r>
      <w:r w:rsidR="00A856D7" w:rsidRPr="000243DD">
        <w:rPr>
          <w:sz w:val="20"/>
          <w:szCs w:val="20"/>
        </w:rPr>
        <w:t>starts the formula into the formula bar</w:t>
      </w:r>
      <w:r w:rsidR="00F608F9" w:rsidRPr="000243DD">
        <w:rPr>
          <w:sz w:val="20"/>
          <w:szCs w:val="20"/>
        </w:rPr>
        <w:t>, bottom left</w:t>
      </w:r>
      <w:r w:rsidR="00A856D7" w:rsidRPr="000243DD">
        <w:rPr>
          <w:sz w:val="20"/>
          <w:szCs w:val="20"/>
        </w:rPr>
        <w:t>.</w:t>
      </w:r>
    </w:p>
    <w:p w14:paraId="2EE34AFD" w14:textId="590B0855" w:rsidR="00A856D7" w:rsidRPr="000243DD" w:rsidRDefault="00A856D7" w:rsidP="005F6950">
      <w:pPr>
        <w:pStyle w:val="ListParagraph"/>
        <w:numPr>
          <w:ilvl w:val="0"/>
          <w:numId w:val="27"/>
        </w:numPr>
        <w:spacing w:after="160" w:line="259" w:lineRule="auto"/>
        <w:rPr>
          <w:sz w:val="20"/>
          <w:szCs w:val="20"/>
        </w:rPr>
      </w:pPr>
      <w:r w:rsidRPr="000243DD">
        <w:rPr>
          <w:sz w:val="20"/>
          <w:szCs w:val="20"/>
        </w:rPr>
        <w:t>Typ</w:t>
      </w:r>
      <w:r w:rsidR="00A96D6F" w:rsidRPr="000243DD">
        <w:rPr>
          <w:sz w:val="20"/>
          <w:szCs w:val="20"/>
        </w:rPr>
        <w:t xml:space="preserve">e the following:  </w:t>
      </w:r>
      <w:r w:rsidR="00A96D6F" w:rsidRPr="000243DD">
        <w:rPr>
          <w:b/>
          <w:sz w:val="20"/>
          <w:szCs w:val="20"/>
        </w:rPr>
        <w:t>0x</w:t>
      </w:r>
    </w:p>
    <w:p w14:paraId="64014BA1" w14:textId="0780546E" w:rsidR="00F608F9" w:rsidRPr="000243DD" w:rsidRDefault="00923654" w:rsidP="003F312F">
      <w:pPr>
        <w:pStyle w:val="ListParagraph"/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Type t</w:t>
      </w:r>
      <w:r w:rsidR="00A96D6F" w:rsidRPr="000243DD">
        <w:rPr>
          <w:sz w:val="20"/>
          <w:szCs w:val="20"/>
        </w:rPr>
        <w:t xml:space="preserve">he value returned from the script.  </w:t>
      </w:r>
      <w:r w:rsidR="00F608F9" w:rsidRPr="000243DD">
        <w:rPr>
          <w:sz w:val="20"/>
          <w:szCs w:val="20"/>
        </w:rPr>
        <w:t xml:space="preserve">Example would be, </w:t>
      </w:r>
      <w:r w:rsidR="00F608F9" w:rsidRPr="000243DD">
        <w:rPr>
          <w:b/>
          <w:sz w:val="20"/>
          <w:szCs w:val="20"/>
        </w:rPr>
        <w:t>481</w:t>
      </w:r>
      <w:r>
        <w:rPr>
          <w:b/>
          <w:sz w:val="20"/>
          <w:szCs w:val="20"/>
        </w:rPr>
        <w:t>A</w:t>
      </w:r>
      <w:r w:rsidR="00F608F9" w:rsidRPr="000243DD">
        <w:rPr>
          <w:b/>
          <w:sz w:val="20"/>
          <w:szCs w:val="20"/>
        </w:rPr>
        <w:t>0000</w:t>
      </w:r>
    </w:p>
    <w:p w14:paraId="76A65539" w14:textId="68015AB2" w:rsidR="00A96D6F" w:rsidRPr="000243DD" w:rsidRDefault="00A96D6F" w:rsidP="003F312F">
      <w:pPr>
        <w:pStyle w:val="ListParagraph"/>
        <w:spacing w:after="160" w:line="259" w:lineRule="auto"/>
        <w:rPr>
          <w:sz w:val="20"/>
          <w:szCs w:val="20"/>
        </w:rPr>
      </w:pPr>
      <w:r w:rsidRPr="000243DD">
        <w:rPr>
          <w:sz w:val="20"/>
          <w:szCs w:val="20"/>
        </w:rPr>
        <w:t xml:space="preserve">When complete it will look like:  </w:t>
      </w:r>
      <w:r w:rsidRPr="000243DD">
        <w:rPr>
          <w:b/>
          <w:sz w:val="20"/>
          <w:szCs w:val="20"/>
        </w:rPr>
        <w:t>0x481</w:t>
      </w:r>
      <w:r w:rsidR="00923654">
        <w:rPr>
          <w:b/>
          <w:sz w:val="20"/>
          <w:szCs w:val="20"/>
        </w:rPr>
        <w:t>A</w:t>
      </w:r>
      <w:r w:rsidRPr="000243DD">
        <w:rPr>
          <w:b/>
          <w:sz w:val="20"/>
          <w:szCs w:val="20"/>
        </w:rPr>
        <w:t>0000</w:t>
      </w:r>
    </w:p>
    <w:p w14:paraId="720F75D5" w14:textId="77777777" w:rsidR="00F608F9" w:rsidRPr="000243DD" w:rsidRDefault="00A96D6F" w:rsidP="00A96D6F">
      <w:pPr>
        <w:pStyle w:val="ListParagraph"/>
        <w:numPr>
          <w:ilvl w:val="0"/>
          <w:numId w:val="27"/>
        </w:numPr>
        <w:spacing w:after="160" w:line="259" w:lineRule="auto"/>
        <w:rPr>
          <w:b/>
          <w:sz w:val="20"/>
          <w:szCs w:val="20"/>
        </w:rPr>
      </w:pPr>
      <w:r w:rsidRPr="000243DD">
        <w:rPr>
          <w:sz w:val="20"/>
          <w:szCs w:val="20"/>
        </w:rPr>
        <w:t xml:space="preserve">To complete the formula, </w:t>
      </w:r>
      <w:r w:rsidR="003F312F" w:rsidRPr="000243DD">
        <w:rPr>
          <w:sz w:val="20"/>
          <w:szCs w:val="20"/>
        </w:rPr>
        <w:t>always append</w:t>
      </w:r>
      <w:r w:rsidRPr="000243DD">
        <w:rPr>
          <w:sz w:val="20"/>
          <w:szCs w:val="20"/>
        </w:rPr>
        <w:t xml:space="preserve"> </w:t>
      </w:r>
      <w:r w:rsidRPr="000243DD">
        <w:rPr>
          <w:b/>
          <w:sz w:val="20"/>
          <w:szCs w:val="20"/>
        </w:rPr>
        <w:t>;8;23.</w:t>
      </w:r>
      <w:r w:rsidRPr="000243DD">
        <w:rPr>
          <w:sz w:val="20"/>
          <w:szCs w:val="20"/>
        </w:rPr>
        <w:t xml:space="preserve">  </w:t>
      </w:r>
    </w:p>
    <w:p w14:paraId="4B776AF7" w14:textId="1A492F23" w:rsidR="00A96D6F" w:rsidRPr="000243DD" w:rsidRDefault="00A96D6F" w:rsidP="00F608F9">
      <w:pPr>
        <w:pStyle w:val="ListParagraph"/>
        <w:spacing w:after="160" w:line="259" w:lineRule="auto"/>
        <w:rPr>
          <w:b/>
          <w:sz w:val="20"/>
          <w:szCs w:val="20"/>
        </w:rPr>
      </w:pPr>
      <w:r w:rsidRPr="000243DD">
        <w:rPr>
          <w:sz w:val="20"/>
          <w:szCs w:val="20"/>
        </w:rPr>
        <w:t xml:space="preserve">When complete it will display </w:t>
      </w:r>
      <w:r w:rsidRPr="000243DD">
        <w:rPr>
          <w:b/>
          <w:sz w:val="20"/>
          <w:szCs w:val="20"/>
        </w:rPr>
        <w:t>0x481</w:t>
      </w:r>
      <w:r w:rsidR="00923654">
        <w:rPr>
          <w:b/>
          <w:sz w:val="20"/>
          <w:szCs w:val="20"/>
        </w:rPr>
        <w:t>A</w:t>
      </w:r>
      <w:r w:rsidRPr="000243DD">
        <w:rPr>
          <w:b/>
          <w:sz w:val="20"/>
          <w:szCs w:val="20"/>
        </w:rPr>
        <w:t>0000;8;23</w:t>
      </w:r>
    </w:p>
    <w:p w14:paraId="52957BDF" w14:textId="7AEE2972" w:rsidR="00A96D6F" w:rsidRPr="000243DD" w:rsidRDefault="003F312F" w:rsidP="000F68FB">
      <w:pPr>
        <w:pStyle w:val="ListParagraph"/>
        <w:numPr>
          <w:ilvl w:val="0"/>
          <w:numId w:val="27"/>
        </w:numPr>
        <w:spacing w:after="160" w:line="259" w:lineRule="auto"/>
        <w:rPr>
          <w:b/>
        </w:rPr>
      </w:pPr>
      <w:r w:rsidRPr="000243DD">
        <w:rPr>
          <w:sz w:val="20"/>
          <w:szCs w:val="20"/>
        </w:rPr>
        <w:t>For this example, t</w:t>
      </w:r>
      <w:r w:rsidR="00A96D6F" w:rsidRPr="000243DD">
        <w:rPr>
          <w:sz w:val="20"/>
          <w:szCs w:val="20"/>
        </w:rPr>
        <w:t xml:space="preserve">he </w:t>
      </w:r>
      <w:r w:rsidR="00F608F9" w:rsidRPr="000243DD">
        <w:rPr>
          <w:sz w:val="20"/>
          <w:szCs w:val="20"/>
        </w:rPr>
        <w:t>c</w:t>
      </w:r>
      <w:r w:rsidR="00923654">
        <w:rPr>
          <w:sz w:val="20"/>
          <w:szCs w:val="20"/>
        </w:rPr>
        <w:t>o</w:t>
      </w:r>
      <w:r w:rsidR="00F608F9" w:rsidRPr="000243DD">
        <w:rPr>
          <w:sz w:val="20"/>
          <w:szCs w:val="20"/>
        </w:rPr>
        <w:t>mputed</w:t>
      </w:r>
      <w:r w:rsidR="00A96D6F" w:rsidRPr="000243DD">
        <w:rPr>
          <w:sz w:val="20"/>
          <w:szCs w:val="20"/>
        </w:rPr>
        <w:t xml:space="preserve"> value is </w:t>
      </w:r>
      <w:r w:rsidR="00923654">
        <w:rPr>
          <w:sz w:val="20"/>
          <w:szCs w:val="20"/>
        </w:rPr>
        <w:t>20</w:t>
      </w:r>
    </w:p>
    <w:p w14:paraId="334E9321" w14:textId="6A88786A" w:rsidR="00A856D7" w:rsidRDefault="00172DBD" w:rsidP="00F608F9">
      <w:pPr>
        <w:spacing w:after="160" w:line="259" w:lineRule="auto"/>
      </w:pPr>
      <w:r>
        <w:rPr>
          <w:noProof/>
        </w:rPr>
        <w:drawing>
          <wp:inline distT="0" distB="0" distL="0" distR="0" wp14:anchorId="10806C54" wp14:editId="2510C65D">
            <wp:extent cx="5943600" cy="2240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EEA1" w14:textId="77777777" w:rsidR="003F312F" w:rsidRDefault="003F312F" w:rsidP="003F312F">
      <w:pPr>
        <w:spacing w:after="160" w:line="259" w:lineRule="auto"/>
        <w:rPr>
          <w:b/>
        </w:rPr>
      </w:pPr>
    </w:p>
    <w:p w14:paraId="4CBE2912" w14:textId="6A28EF81" w:rsidR="003F312F" w:rsidRDefault="003F312F" w:rsidP="0060707B">
      <w:pPr>
        <w:pStyle w:val="Heading3"/>
      </w:pPr>
      <w:bookmarkStart w:id="5" w:name="_Toc56406324"/>
      <w:r w:rsidRPr="00A96D6F">
        <w:rPr>
          <w:b/>
        </w:rPr>
        <w:t>Online calculator:</w:t>
      </w:r>
      <w:r w:rsidRPr="00A856D7">
        <w:t xml:space="preserve">  </w:t>
      </w:r>
      <w:hyperlink r:id="rId19" w:history="1">
        <w:r w:rsidR="006F5AC2" w:rsidRPr="00285602">
          <w:rPr>
            <w:rStyle w:val="Hyperlink"/>
          </w:rPr>
          <w:t>https://www.h-schmidt.net/FloatConverter/IEEE754.html</w:t>
        </w:r>
        <w:bookmarkEnd w:id="5"/>
      </w:hyperlink>
    </w:p>
    <w:p w14:paraId="446679EC" w14:textId="1E56E907" w:rsidR="00323D01" w:rsidRPr="00323D01" w:rsidRDefault="00736A81" w:rsidP="000F68FB">
      <w:pPr>
        <w:pStyle w:val="ListParagraph"/>
        <w:numPr>
          <w:ilvl w:val="0"/>
          <w:numId w:val="29"/>
        </w:numPr>
        <w:spacing w:after="160" w:line="259" w:lineRule="auto"/>
        <w:rPr>
          <w:color w:val="0096D6" w:themeColor="accent1"/>
        </w:rPr>
      </w:pPr>
      <w:hyperlink r:id="rId20" w:history="1">
        <w:r w:rsidR="00323D01" w:rsidRPr="00323D01">
          <w:rPr>
            <w:rStyle w:val="Hyperlink"/>
            <w:rFonts w:asciiTheme="minorHAnsi" w:hAnsiTheme="minorHAnsi"/>
            <w:color w:val="0096D6" w:themeColor="accent1"/>
          </w:rPr>
          <w:t>https://www.h-schmidt.net/FloatConverter/IEEE754.html</w:t>
        </w:r>
      </w:hyperlink>
    </w:p>
    <w:p w14:paraId="76EEB5BE" w14:textId="684F4712" w:rsidR="00923654" w:rsidRPr="00923654" w:rsidRDefault="003F312F" w:rsidP="000F68FB">
      <w:pPr>
        <w:pStyle w:val="ListParagraph"/>
        <w:numPr>
          <w:ilvl w:val="0"/>
          <w:numId w:val="29"/>
        </w:numPr>
        <w:spacing w:after="160" w:line="259" w:lineRule="auto"/>
      </w:pPr>
      <w:r>
        <w:t xml:space="preserve">In field “Hexadecimal Representation” type in the value </w:t>
      </w:r>
      <w:r w:rsidRPr="000243DD">
        <w:rPr>
          <w:b/>
        </w:rPr>
        <w:t>0x48110000</w:t>
      </w:r>
    </w:p>
    <w:p w14:paraId="6BB5EC06" w14:textId="50A5EDED" w:rsidR="00923654" w:rsidRDefault="00923654" w:rsidP="000F68FB">
      <w:pPr>
        <w:pStyle w:val="ListParagraph"/>
        <w:numPr>
          <w:ilvl w:val="0"/>
          <w:numId w:val="29"/>
        </w:numPr>
        <w:spacing w:after="160" w:line="259" w:lineRule="auto"/>
      </w:pPr>
      <w:r>
        <w:t xml:space="preserve">The result value is </w:t>
      </w:r>
      <w:r w:rsidRPr="00923654">
        <w:rPr>
          <w:b/>
        </w:rPr>
        <w:t>17.0</w:t>
      </w:r>
    </w:p>
    <w:p w14:paraId="363A7CC5" w14:textId="28D76E79" w:rsidR="003F312F" w:rsidRDefault="003F312F" w:rsidP="00323D01">
      <w:pPr>
        <w:spacing w:after="160" w:line="259" w:lineRule="auto"/>
        <w:ind w:left="720"/>
      </w:pPr>
      <w:r>
        <w:rPr>
          <w:noProof/>
        </w:rPr>
        <w:drawing>
          <wp:inline distT="0" distB="0" distL="0" distR="0" wp14:anchorId="7CD15440" wp14:editId="3DBAF9AE">
            <wp:extent cx="3057753" cy="173289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44" cy="17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5A51" w14:textId="1C5664C4" w:rsidR="00B640BA" w:rsidRDefault="00B773FE" w:rsidP="00B640BA">
      <w:pPr>
        <w:pStyle w:val="Heading1"/>
      </w:pPr>
      <w:bookmarkStart w:id="6" w:name="_Toc56406325"/>
      <w:r>
        <w:lastRenderedPageBreak/>
        <w:t xml:space="preserve">Lab Method </w:t>
      </w:r>
      <w:proofErr w:type="gramStart"/>
      <w:r>
        <w:t>To</w:t>
      </w:r>
      <w:proofErr w:type="gramEnd"/>
      <w:r>
        <w:t xml:space="preserve"> Record Meters</w:t>
      </w:r>
      <w:bookmarkEnd w:id="6"/>
    </w:p>
    <w:p w14:paraId="36126BB1" w14:textId="35B65C6A" w:rsidR="000F3C9C" w:rsidRDefault="00B773FE" w:rsidP="000F3C9C">
      <w:pPr>
        <w:pStyle w:val="Heading2"/>
        <w:ind w:left="0"/>
      </w:pPr>
      <w:bookmarkStart w:id="7" w:name="_Toc56406326"/>
      <w:r>
        <w:t>Script to collect SNMP OIDs from Printer</w:t>
      </w:r>
      <w:bookmarkEnd w:id="7"/>
    </w:p>
    <w:tbl>
      <w:tblPr>
        <w:tblW w:w="8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80"/>
      </w:tblGrid>
      <w:tr w:rsidR="002A73FC" w:rsidRPr="008B65D2" w14:paraId="7FECECE8" w14:textId="77777777" w:rsidTr="005A155D">
        <w:tc>
          <w:tcPr>
            <w:tcW w:w="8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20F2C" w14:textId="63D4575A" w:rsidR="00D1156A" w:rsidRPr="00D1156A" w:rsidRDefault="00D1156A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color w:val="0096D6" w:themeColor="accent1"/>
                <w:sz w:val="22"/>
              </w:rPr>
            </w:pPr>
            <w:r w:rsidRPr="00D1156A">
              <w:rPr>
                <w:rFonts w:eastAsia="Times New Roman" w:cs="Courier New"/>
                <w:sz w:val="22"/>
              </w:rPr>
              <w:t>PURPOSE:  Using SNMP, collect from HP printer OIDs define</w:t>
            </w:r>
            <w:r>
              <w:rPr>
                <w:rFonts w:eastAsia="Times New Roman" w:cs="Courier New"/>
                <w:sz w:val="22"/>
              </w:rPr>
              <w:t>d</w:t>
            </w:r>
            <w:r w:rsidRPr="00D1156A">
              <w:rPr>
                <w:rFonts w:eastAsia="Times New Roman" w:cs="Courier New"/>
                <w:sz w:val="22"/>
              </w:rPr>
              <w:t xml:space="preserve"> in the public printer MIB and proprietary HP MIB.</w:t>
            </w:r>
            <w:r>
              <w:rPr>
                <w:rFonts w:eastAsia="Times New Roman" w:cs="Courier New"/>
                <w:sz w:val="22"/>
              </w:rPr>
              <w:t xml:space="preserve"> </w:t>
            </w:r>
            <w:r w:rsidRPr="00D1156A">
              <w:rPr>
                <w:rFonts w:eastAsia="Times New Roman" w:cs="Courier New"/>
                <w:sz w:val="22"/>
              </w:rPr>
              <w:t xml:space="preserve"> This </w:t>
            </w:r>
            <w:r>
              <w:rPr>
                <w:rFonts w:eastAsia="Times New Roman" w:cs="Courier New"/>
                <w:sz w:val="22"/>
              </w:rPr>
              <w:t xml:space="preserve">may </w:t>
            </w:r>
            <w:r w:rsidRPr="00D1156A">
              <w:rPr>
                <w:rFonts w:eastAsia="Times New Roman" w:cs="Courier New"/>
                <w:sz w:val="22"/>
              </w:rPr>
              <w:t xml:space="preserve">include contractually authorized OIDs enabled by JetAdvantage Management used by HP Smart Device Services. This script requires installation of </w:t>
            </w:r>
            <w:hyperlink r:id="rId22" w:history="1">
              <w:r w:rsidRPr="00D1156A">
                <w:rPr>
                  <w:rStyle w:val="Hyperlink"/>
                  <w:rFonts w:asciiTheme="minorHAnsi" w:eastAsia="Times New Roman" w:hAnsiTheme="minorHAnsi" w:cs="Courier New"/>
                  <w:color w:val="0096D6" w:themeColor="accent1"/>
                  <w:sz w:val="22"/>
                </w:rPr>
                <w:t>https://sourceforge.net/projects/net-snmp/files/net-snmp%20binaries/5.7-binaries</w:t>
              </w:r>
            </w:hyperlink>
          </w:p>
          <w:p w14:paraId="5BB8F43B" w14:textId="68881175" w:rsidR="00D1156A" w:rsidRDefault="00D1156A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sz w:val="22"/>
              </w:rPr>
            </w:pPr>
            <w:r>
              <w:rPr>
                <w:rFonts w:eastAsia="Times New Roman" w:cs="Courier New"/>
                <w:sz w:val="22"/>
              </w:rPr>
              <w:t xml:space="preserve">(select </w:t>
            </w:r>
            <w:r w:rsidRPr="00D1156A">
              <w:rPr>
                <w:rFonts w:eastAsia="Times New Roman" w:cs="Courier New"/>
                <w:sz w:val="22"/>
              </w:rPr>
              <w:t>*.exe</w:t>
            </w:r>
            <w:r>
              <w:rPr>
                <w:rFonts w:eastAsia="Times New Roman" w:cs="Courier New"/>
                <w:sz w:val="22"/>
              </w:rPr>
              <w:t xml:space="preserve"> for install onto a Windows workstation)</w:t>
            </w:r>
            <w:r w:rsidR="000832EF">
              <w:rPr>
                <w:rFonts w:eastAsia="Times New Roman" w:cs="Courier New"/>
                <w:sz w:val="22"/>
              </w:rPr>
              <w:t xml:space="preserve">.  After install place </w:t>
            </w:r>
            <w:r w:rsidR="000832EF" w:rsidRPr="000832EF">
              <w:rPr>
                <w:rFonts w:eastAsia="Times New Roman" w:cs="Courier New"/>
                <w:sz w:val="22"/>
              </w:rPr>
              <w:t>C:\usr\bin</w:t>
            </w:r>
            <w:r w:rsidR="000832EF">
              <w:rPr>
                <w:rFonts w:eastAsia="Times New Roman" w:cs="Courier New"/>
                <w:sz w:val="22"/>
              </w:rPr>
              <w:t xml:space="preserve"> into your Windows path.</w:t>
            </w:r>
          </w:p>
          <w:p w14:paraId="5DBB002D" w14:textId="77777777" w:rsidR="00D1156A" w:rsidRPr="00D1156A" w:rsidRDefault="00D1156A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sz w:val="22"/>
              </w:rPr>
            </w:pPr>
          </w:p>
          <w:p w14:paraId="35A5CEF9" w14:textId="6A2C97BA" w:rsidR="003F312F" w:rsidRPr="00D1156A" w:rsidRDefault="003F312F" w:rsidP="00D1156A">
            <w:pPr>
              <w:spacing w:after="0" w:line="240" w:lineRule="auto"/>
              <w:ind w:left="360"/>
              <w:textAlignment w:val="baseline"/>
              <w:rPr>
                <w:rFonts w:eastAsia="Times New Roman" w:cs="Courier New"/>
                <w:sz w:val="22"/>
              </w:rPr>
            </w:pPr>
            <w:r w:rsidRPr="00D1156A">
              <w:rPr>
                <w:rFonts w:eastAsia="Times New Roman" w:cs="Courier New"/>
                <w:sz w:val="22"/>
              </w:rPr>
              <w:t xml:space="preserve">Run </w:t>
            </w:r>
            <w:r w:rsidR="00B773FE" w:rsidRPr="00D1156A">
              <w:rPr>
                <w:rFonts w:eastAsia="Times New Roman" w:cs="Courier New"/>
                <w:sz w:val="22"/>
              </w:rPr>
              <w:t>b</w:t>
            </w:r>
            <w:r w:rsidRPr="00D1156A">
              <w:rPr>
                <w:rFonts w:eastAsia="Times New Roman" w:cs="Courier New"/>
                <w:sz w:val="22"/>
              </w:rPr>
              <w:t>atch file</w:t>
            </w:r>
            <w:r w:rsidR="000832EF">
              <w:rPr>
                <w:rFonts w:eastAsia="Times New Roman" w:cs="Courier New"/>
                <w:sz w:val="22"/>
              </w:rPr>
              <w:t>name</w:t>
            </w:r>
            <w:r w:rsidR="00A109A0" w:rsidRPr="00D1156A">
              <w:rPr>
                <w:rFonts w:eastAsia="Times New Roman" w:cs="Courier New"/>
                <w:sz w:val="22"/>
              </w:rPr>
              <w:t xml:space="preserve"> + IP address of printer</w:t>
            </w:r>
            <w:r w:rsidR="00B773FE" w:rsidRPr="00D1156A">
              <w:rPr>
                <w:rFonts w:eastAsia="Times New Roman" w:cs="Courier New"/>
                <w:sz w:val="22"/>
              </w:rPr>
              <w:t xml:space="preserve">.  The </w:t>
            </w:r>
            <w:r w:rsidR="000832EF">
              <w:rPr>
                <w:rFonts w:eastAsia="Times New Roman" w:cs="Courier New"/>
                <w:sz w:val="22"/>
              </w:rPr>
              <w:t>batch</w:t>
            </w:r>
            <w:r w:rsidR="00B773FE" w:rsidRPr="00D1156A">
              <w:rPr>
                <w:rFonts w:eastAsia="Times New Roman" w:cs="Courier New"/>
                <w:sz w:val="22"/>
              </w:rPr>
              <w:t xml:space="preserve"> file name is LineItem_ShortDescriptsion.bat.  </w:t>
            </w:r>
            <w:r w:rsidR="000832EF">
              <w:rPr>
                <w:rFonts w:eastAsia="Times New Roman" w:cs="Courier New"/>
                <w:sz w:val="22"/>
              </w:rPr>
              <w:t>T</w:t>
            </w:r>
            <w:r w:rsidR="00B773FE" w:rsidRPr="00D1156A">
              <w:rPr>
                <w:rFonts w:eastAsia="Times New Roman" w:cs="Courier New"/>
                <w:sz w:val="22"/>
              </w:rPr>
              <w:t>he command line to run on the DOS/Command line prompt from Windows standard console would be….</w:t>
            </w:r>
          </w:p>
          <w:p w14:paraId="6097F69A" w14:textId="77777777" w:rsidR="0065161D" w:rsidRPr="003F312F" w:rsidRDefault="0065161D" w:rsidP="0065161D">
            <w:pPr>
              <w:pStyle w:val="ListParagraph"/>
              <w:spacing w:after="0" w:line="240" w:lineRule="auto"/>
              <w:ind w:left="1080"/>
              <w:textAlignment w:val="baseline"/>
              <w:rPr>
                <w:rFonts w:eastAsia="Times New Roman" w:cs="Courier New"/>
                <w:sz w:val="22"/>
              </w:rPr>
            </w:pPr>
          </w:p>
          <w:p w14:paraId="74D6E94B" w14:textId="62782163" w:rsidR="002A73FC" w:rsidRPr="00D1156A" w:rsidRDefault="00F35C66" w:rsidP="00D1156A">
            <w:pPr>
              <w:spacing w:after="0" w:line="240" w:lineRule="auto"/>
              <w:ind w:left="36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  <w:r w:rsidRPr="00D1156A">
              <w:rPr>
                <w:rFonts w:ascii="Courier New" w:eastAsia="Times New Roman" w:hAnsi="Courier New" w:cs="Courier New"/>
                <w:sz w:val="22"/>
              </w:rPr>
              <w:t>LineItem_ShortDescription.bat</w:t>
            </w:r>
            <w:r w:rsidR="002A73FC" w:rsidRPr="00D1156A">
              <w:rPr>
                <w:rFonts w:ascii="Courier New" w:eastAsia="Times New Roman" w:hAnsi="Courier New" w:cs="Courier New"/>
                <w:sz w:val="22"/>
              </w:rPr>
              <w:t xml:space="preserve"> </w:t>
            </w:r>
            <w:r w:rsidR="003F312F" w:rsidRPr="00D1156A">
              <w:rPr>
                <w:rFonts w:ascii="Courier New" w:eastAsia="Times New Roman" w:hAnsi="Courier New" w:cs="Courier New"/>
                <w:sz w:val="22"/>
              </w:rPr>
              <w:t>[</w:t>
            </w:r>
            <w:proofErr w:type="spellStart"/>
            <w:r w:rsidR="003F312F" w:rsidRPr="00D1156A">
              <w:rPr>
                <w:rFonts w:ascii="Courier New" w:eastAsia="Times New Roman" w:hAnsi="Courier New" w:cs="Courier New"/>
                <w:sz w:val="22"/>
              </w:rPr>
              <w:t>IP_Address_of_Printer</w:t>
            </w:r>
            <w:proofErr w:type="spellEnd"/>
            <w:r w:rsidR="003F312F" w:rsidRPr="00D1156A">
              <w:rPr>
                <w:rFonts w:ascii="Courier New" w:eastAsia="Times New Roman" w:hAnsi="Courier New" w:cs="Courier New"/>
                <w:sz w:val="22"/>
              </w:rPr>
              <w:t>]</w:t>
            </w:r>
          </w:p>
          <w:p w14:paraId="5D84DB07" w14:textId="77777777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79C1CC44" w14:textId="747909DF" w:rsidR="003F312F" w:rsidRDefault="00B773FE" w:rsidP="005C72FC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rFonts w:ascii="HP Simplified Light" w:eastAsia="Times New Roman" w:hAnsi="HP Simplified Light" w:cs="Segoe UI"/>
                <w:sz w:val="22"/>
              </w:rPr>
              <w:t>For e</w:t>
            </w:r>
            <w:r w:rsidR="003F312F">
              <w:rPr>
                <w:rFonts w:ascii="HP Simplified Light" w:eastAsia="Times New Roman" w:hAnsi="HP Simplified Light" w:cs="Segoe UI"/>
                <w:sz w:val="22"/>
              </w:rPr>
              <w:t>xample:</w:t>
            </w:r>
          </w:p>
          <w:p w14:paraId="65AD4E2B" w14:textId="77777777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</w:p>
          <w:p w14:paraId="2E05DC0D" w14:textId="69726C30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  <w:r w:rsidRPr="003F312F">
              <w:rPr>
                <w:rFonts w:ascii="Courier New" w:eastAsia="Times New Roman" w:hAnsi="Courier New" w:cs="Courier New"/>
                <w:sz w:val="22"/>
              </w:rPr>
              <w:t xml:space="preserve">C:\&gt; </w:t>
            </w:r>
            <w:r w:rsidRPr="00881E88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 xml:space="preserve">LineItem-ShortDescription.bat </w:t>
            </w:r>
            <w:r w:rsidRPr="00A109A0">
              <w:rPr>
                <w:rFonts w:ascii="Courier New" w:eastAsia="Times New Roman" w:hAnsi="Courier New" w:cs="Courier New"/>
                <w:color w:val="006FA0" w:themeColor="accent1" w:themeShade="BF"/>
                <w:sz w:val="22"/>
              </w:rPr>
              <w:t>192.168.0.5</w:t>
            </w:r>
          </w:p>
          <w:p w14:paraId="72E1A797" w14:textId="77777777" w:rsidR="003F312F" w:rsidRDefault="003F312F" w:rsidP="003F312F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542763AD" w14:textId="6CD1B0BC" w:rsidR="00A109A0" w:rsidRPr="000832EF" w:rsidRDefault="001D50FA" w:rsidP="000832EF">
            <w:pPr>
              <w:spacing w:after="0" w:line="240" w:lineRule="auto"/>
              <w:ind w:left="720"/>
              <w:textAlignment w:val="baseline"/>
              <w:rPr>
                <w:rFonts w:ascii="Courier New" w:eastAsia="Times New Roman" w:hAnsi="Courier New" w:cs="Courier New"/>
                <w:sz w:val="22"/>
              </w:rPr>
            </w:pPr>
            <w:r w:rsidRPr="00D1156A">
              <w:rPr>
                <w:rFonts w:ascii="HP Simplified Light" w:eastAsia="Times New Roman" w:hAnsi="HP Simplified Light" w:cs="Segoe UI"/>
                <w:sz w:val="22"/>
              </w:rPr>
              <w:t>Th</w:t>
            </w:r>
            <w:r w:rsidR="00B773FE" w:rsidRPr="00D1156A">
              <w:rPr>
                <w:rFonts w:ascii="HP Simplified Light" w:eastAsia="Times New Roman" w:hAnsi="HP Simplified Light" w:cs="Segoe UI"/>
                <w:sz w:val="22"/>
              </w:rPr>
              <w:t>e output will print to the console screen</w:t>
            </w:r>
            <w:r w:rsidR="000832EF">
              <w:rPr>
                <w:rFonts w:ascii="HP Simplified Light" w:eastAsia="Times New Roman" w:hAnsi="HP Simplified Light" w:cs="Segoe UI"/>
                <w:sz w:val="22"/>
              </w:rPr>
              <w:t xml:space="preserve"> </w:t>
            </w:r>
            <w:proofErr w:type="gramStart"/>
            <w:r w:rsidR="000832EF">
              <w:rPr>
                <w:rFonts w:ascii="HP Simplified Light" w:eastAsia="Times New Roman" w:hAnsi="HP Simplified Light" w:cs="Segoe UI"/>
                <w:sz w:val="22"/>
              </w:rPr>
              <w:t>and also</w:t>
            </w:r>
            <w:proofErr w:type="gramEnd"/>
            <w:r w:rsidR="000832EF">
              <w:rPr>
                <w:rFonts w:ascii="HP Simplified Light" w:eastAsia="Times New Roman" w:hAnsi="HP Simplified Light" w:cs="Segoe UI"/>
                <w:sz w:val="22"/>
              </w:rPr>
              <w:t xml:space="preserve"> be </w:t>
            </w:r>
            <w:r w:rsidR="00B773FE" w:rsidRPr="00D1156A">
              <w:rPr>
                <w:rFonts w:ascii="HP Simplified Light" w:eastAsia="Times New Roman" w:hAnsi="HP Simplified Light" w:cs="Segoe UI"/>
                <w:sz w:val="22"/>
              </w:rPr>
              <w:t>written to log as filename</w:t>
            </w:r>
            <w:r w:rsidR="000832EF">
              <w:rPr>
                <w:rFonts w:ascii="HP Simplified Light" w:eastAsia="Times New Roman" w:hAnsi="HP Simplified Light" w:cs="Segoe UI"/>
                <w:sz w:val="22"/>
              </w:rPr>
              <w:t xml:space="preserve"> as </w:t>
            </w:r>
            <w:proofErr w:type="spellStart"/>
            <w:r w:rsidR="00B773FE" w:rsidRPr="000832EF">
              <w:rPr>
                <w:rFonts w:ascii="Courier New" w:eastAsia="Times New Roman" w:hAnsi="Courier New" w:cs="Courier New"/>
                <w:sz w:val="22"/>
              </w:rPr>
              <w:t>h</w:t>
            </w:r>
            <w:r w:rsidR="00B773FE" w:rsidRPr="000832EF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>m</w:t>
            </w:r>
            <w:r w:rsidR="00B773FE" w:rsidRPr="000832EF">
              <w:rPr>
                <w:rFonts w:ascii="Courier New" w:eastAsia="Times New Roman" w:hAnsi="Courier New" w:cs="Courier New"/>
                <w:sz w:val="22"/>
              </w:rPr>
              <w:t>m</w:t>
            </w:r>
            <w:r w:rsidR="00B773FE" w:rsidRPr="000832EF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>s</w:t>
            </w:r>
            <w:r w:rsidR="00B773FE" w:rsidRPr="000832EF">
              <w:rPr>
                <w:rFonts w:ascii="Courier New" w:eastAsia="Times New Roman" w:hAnsi="Courier New" w:cs="Courier New"/>
                <w:sz w:val="22"/>
              </w:rPr>
              <w:t>s</w:t>
            </w:r>
            <w:proofErr w:type="spellEnd"/>
            <w:r w:rsidR="00B773FE" w:rsidRPr="000832EF">
              <w:rPr>
                <w:rFonts w:ascii="Courier New" w:eastAsia="Times New Roman" w:hAnsi="Courier New" w:cs="Courier New"/>
                <w:sz w:val="22"/>
              </w:rPr>
              <w:t>- -LineItem_ShortDescription.txt</w:t>
            </w:r>
          </w:p>
          <w:p w14:paraId="27427333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13B2A67A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rFonts w:ascii="HP Simplified Light" w:eastAsia="Times New Roman" w:hAnsi="HP Simplified Light" w:cs="Segoe UI"/>
                <w:sz w:val="22"/>
              </w:rPr>
              <w:t>For Example:</w:t>
            </w:r>
          </w:p>
          <w:p w14:paraId="277C9D1A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3B726360" w14:textId="5AF0102D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rFonts w:ascii="HP Simplified Light" w:eastAsia="Times New Roman" w:hAnsi="HP Simplified Light" w:cs="Segoe UI"/>
                <w:sz w:val="22"/>
              </w:rPr>
              <w:t xml:space="preserve">C:\&gt; </w:t>
            </w:r>
            <w:r w:rsidRPr="00D1156A">
              <w:rPr>
                <w:rFonts w:ascii="Courier New" w:eastAsia="Times New Roman" w:hAnsi="Courier New" w:cs="Courier New"/>
                <w:color w:val="0096D6" w:themeColor="accent1"/>
                <w:sz w:val="22"/>
              </w:rPr>
              <w:t>7h25m41s--LineItem_ShortDescription.txt</w:t>
            </w:r>
          </w:p>
          <w:p w14:paraId="71EDCD05" w14:textId="77777777" w:rsidR="00D1156A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50058C87" w14:textId="333CB82D" w:rsidR="00D1156A" w:rsidRPr="00A109A0" w:rsidRDefault="00D1156A" w:rsidP="00B773FE">
            <w:pPr>
              <w:pStyle w:val="ListParagraph"/>
              <w:spacing w:after="0" w:line="240" w:lineRule="auto"/>
              <w:ind w:left="108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</w:tbl>
    <w:p w14:paraId="4830274C" w14:textId="77777777" w:rsidR="000F3C9C" w:rsidRPr="0013491E" w:rsidRDefault="000F3C9C" w:rsidP="0013491E">
      <w:pPr>
        <w:rPr>
          <w:sz w:val="22"/>
        </w:rPr>
      </w:pPr>
    </w:p>
    <w:p w14:paraId="2C2668EF" w14:textId="5426DDD3" w:rsidR="00FD7264" w:rsidRDefault="00713CCC" w:rsidP="00FD7264">
      <w:pPr>
        <w:pStyle w:val="Heading1"/>
      </w:pPr>
      <w:bookmarkStart w:id="8" w:name="_Toc396575548"/>
      <w:bookmarkStart w:id="9" w:name="_Toc396575599"/>
      <w:bookmarkStart w:id="10" w:name="_Toc396576441"/>
      <w:r>
        <w:br w:type="page"/>
      </w:r>
      <w:bookmarkStart w:id="11" w:name="_Toc56406327"/>
      <w:r w:rsidR="00FD7264" w:rsidRPr="005A5FCD">
        <w:rPr>
          <w:sz w:val="52"/>
          <w:szCs w:val="20"/>
        </w:rPr>
        <w:lastRenderedPageBreak/>
        <w:t xml:space="preserve">Print Meters – </w:t>
      </w:r>
      <w:r w:rsidR="009D144F">
        <w:rPr>
          <w:sz w:val="52"/>
          <w:szCs w:val="20"/>
        </w:rPr>
        <w:t>Not Intended for Billing</w:t>
      </w:r>
      <w:bookmarkEnd w:id="11"/>
    </w:p>
    <w:p w14:paraId="7A8CC793" w14:textId="0174D840" w:rsidR="003F3CEA" w:rsidRPr="00DD1A04" w:rsidRDefault="003B6908" w:rsidP="00F608F9">
      <w:pPr>
        <w:pStyle w:val="Heading2"/>
        <w:spacing w:before="0"/>
        <w:ind w:left="0"/>
      </w:pPr>
      <w:bookmarkStart w:id="12" w:name="_Toc56406328"/>
      <w:bookmarkEnd w:id="8"/>
      <w:bookmarkEnd w:id="9"/>
      <w:bookmarkEnd w:id="10"/>
      <w:r>
        <w:t>Lab</w:t>
      </w:r>
      <w:r w:rsidR="00C67730">
        <w:t xml:space="preserve"> 1</w:t>
      </w:r>
      <w:r w:rsidR="008877F8">
        <w:t xml:space="preserve"> – Blank Pages</w:t>
      </w:r>
      <w:bookmarkEnd w:id="12"/>
    </w:p>
    <w:tbl>
      <w:tblPr>
        <w:tblW w:w="0" w:type="auto"/>
        <w:tblInd w:w="-8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23"/>
        <w:gridCol w:w="44"/>
      </w:tblGrid>
      <w:tr w:rsidR="007B7C71" w:rsidRPr="005A155D" w14:paraId="501B6EC7" w14:textId="77777777" w:rsidTr="00990EEC">
        <w:trPr>
          <w:gridAfter w:val="1"/>
          <w:wAfter w:w="44" w:type="dxa"/>
        </w:trPr>
        <w:tc>
          <w:tcPr>
            <w:tcW w:w="872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31BBA" w14:textId="5435BAD4" w:rsidR="00822389" w:rsidRPr="00391B14" w:rsidRDefault="00CB7DEB" w:rsidP="00990EEC">
            <w:pPr>
              <w:spacing w:after="0"/>
              <w:ind w:left="260"/>
              <w:rPr>
                <w:b/>
                <w:sz w:val="22"/>
                <w:szCs w:val="18"/>
              </w:rPr>
            </w:pPr>
            <w:r w:rsidRPr="00916D40">
              <w:rPr>
                <w:b/>
                <w:color w:val="C00000"/>
                <w:sz w:val="22"/>
                <w:szCs w:val="18"/>
              </w:rPr>
              <w:t>Filename = StudentLab-TestDoc1</w:t>
            </w:r>
            <w:r w:rsidR="003739AF" w:rsidRPr="00916D40">
              <w:rPr>
                <w:b/>
                <w:color w:val="C00000"/>
                <w:sz w:val="22"/>
                <w:szCs w:val="18"/>
              </w:rPr>
              <w:t>.rtf</w:t>
            </w:r>
          </w:p>
        </w:tc>
      </w:tr>
      <w:tr w:rsidR="00617360" w:rsidRPr="005A155D" w14:paraId="78446D7F" w14:textId="77777777" w:rsidTr="00990EEC">
        <w:trPr>
          <w:gridAfter w:val="1"/>
          <w:wAfter w:w="44" w:type="dxa"/>
        </w:trPr>
        <w:tc>
          <w:tcPr>
            <w:tcW w:w="87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Style w:val="TableGrid"/>
              <w:tblW w:w="0" w:type="auto"/>
              <w:tblInd w:w="2501" w:type="dxa"/>
              <w:tblLook w:val="04A0" w:firstRow="1" w:lastRow="0" w:firstColumn="1" w:lastColumn="0" w:noHBand="0" w:noVBand="1"/>
            </w:tblPr>
            <w:tblGrid>
              <w:gridCol w:w="2970"/>
              <w:gridCol w:w="719"/>
            </w:tblGrid>
            <w:tr w:rsidR="00916D40" w14:paraId="1387C46B" w14:textId="77777777" w:rsidTr="00FB319C">
              <w:trPr>
                <w:trHeight w:val="262"/>
              </w:trPr>
              <w:tc>
                <w:tcPr>
                  <w:tcW w:w="3689" w:type="dxa"/>
                  <w:gridSpan w:val="2"/>
                </w:tcPr>
                <w:p w14:paraId="32F24682" w14:textId="6D3001C0" w:rsidR="00916D40" w:rsidRPr="00990EEC" w:rsidRDefault="00916D40" w:rsidP="00990EEC">
                  <w:pPr>
                    <w:spacing w:after="0" w:line="240" w:lineRule="auto"/>
                    <w:jc w:val="center"/>
                    <w:textAlignment w:val="baseline"/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</w:pPr>
                  <w:r w:rsidRPr="00990EEC"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  <w:t>Document Properties</w:t>
                  </w:r>
                </w:p>
              </w:tc>
            </w:tr>
            <w:tr w:rsidR="00617360" w14:paraId="4516C6EA" w14:textId="77777777" w:rsidTr="00564F16">
              <w:trPr>
                <w:trHeight w:val="262"/>
              </w:trPr>
              <w:tc>
                <w:tcPr>
                  <w:tcW w:w="2970" w:type="dxa"/>
                </w:tcPr>
                <w:p w14:paraId="0BE0D5BC" w14:textId="03B61C17" w:rsidR="00617360" w:rsidRPr="00916D40" w:rsidRDefault="00564F16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File d</w:t>
                  </w:r>
                  <w:r w:rsidR="00617360"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ocument</w:t>
                  </w:r>
                  <w:r w:rsidR="00F40B8F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has ‘x’</w:t>
                  </w:r>
                  <w:r w:rsidR="00617360"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pages</w:t>
                  </w:r>
                </w:p>
              </w:tc>
              <w:tc>
                <w:tcPr>
                  <w:tcW w:w="719" w:type="dxa"/>
                </w:tcPr>
                <w:p w14:paraId="4B743B61" w14:textId="4A71CD18" w:rsidR="00617360" w:rsidRPr="00916D40" w:rsidRDefault="00923654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4</w:t>
                  </w:r>
                </w:p>
              </w:tc>
            </w:tr>
            <w:tr w:rsidR="00617360" w14:paraId="2ED047C8" w14:textId="77777777" w:rsidTr="00564F16">
              <w:tc>
                <w:tcPr>
                  <w:tcW w:w="2970" w:type="dxa"/>
                </w:tcPr>
                <w:p w14:paraId="15D9CE36" w14:textId="09FAF1BC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 w:rsidR="00F40B8F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with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CMY</w:t>
                  </w:r>
                </w:p>
              </w:tc>
              <w:tc>
                <w:tcPr>
                  <w:tcW w:w="719" w:type="dxa"/>
                </w:tcPr>
                <w:p w14:paraId="5FC8A0DE" w14:textId="01FFC1B4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617360" w14:paraId="4B6D3A14" w14:textId="77777777" w:rsidTr="00564F16">
              <w:tc>
                <w:tcPr>
                  <w:tcW w:w="2970" w:type="dxa"/>
                </w:tcPr>
                <w:p w14:paraId="4747ED19" w14:textId="27CE0C4E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 w:rsidR="00F40B8F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with 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K only</w:t>
                  </w:r>
                </w:p>
              </w:tc>
              <w:tc>
                <w:tcPr>
                  <w:tcW w:w="719" w:type="dxa"/>
                </w:tcPr>
                <w:p w14:paraId="2D5FB345" w14:textId="6D6C947B" w:rsidR="00617360" w:rsidRPr="00916D40" w:rsidRDefault="00617360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617360" w14:paraId="670DF52F" w14:textId="77777777" w:rsidTr="00564F16">
              <w:tc>
                <w:tcPr>
                  <w:tcW w:w="2970" w:type="dxa"/>
                </w:tcPr>
                <w:p w14:paraId="075E830D" w14:textId="42D4A19C" w:rsidR="00617360" w:rsidRPr="00916D40" w:rsidRDefault="00BD495A" w:rsidP="0061736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that are </w:t>
                  </w:r>
                  <w:r w:rsidR="00617360"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Blank</w:t>
                  </w:r>
                </w:p>
              </w:tc>
              <w:tc>
                <w:tcPr>
                  <w:tcW w:w="719" w:type="dxa"/>
                </w:tcPr>
                <w:p w14:paraId="4FD63076" w14:textId="46DB6451" w:rsidR="00617360" w:rsidRPr="00916D40" w:rsidRDefault="00923654" w:rsidP="00916D4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2</w:t>
                  </w:r>
                </w:p>
              </w:tc>
            </w:tr>
          </w:tbl>
          <w:p w14:paraId="56CFAD9E" w14:textId="77777777" w:rsidR="00617360" w:rsidRDefault="00617360" w:rsidP="00822389">
            <w:pPr>
              <w:spacing w:after="0"/>
              <w:ind w:left="260"/>
              <w:rPr>
                <w:b/>
                <w:sz w:val="22"/>
                <w:szCs w:val="18"/>
              </w:rPr>
            </w:pPr>
          </w:p>
        </w:tc>
      </w:tr>
      <w:tr w:rsidR="00126C99" w:rsidRPr="00614F68" w14:paraId="046CA7B1" w14:textId="77777777" w:rsidTr="00A06D7E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767" w:type="dxa"/>
            <w:gridSpan w:val="2"/>
            <w:shd w:val="clear" w:color="auto" w:fill="E5E8E8" w:themeFill="background2"/>
          </w:tcPr>
          <w:tbl>
            <w:tblPr>
              <w:tblW w:w="8720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47"/>
            </w:tblGrid>
            <w:tr w:rsidR="00126C99" w14:paraId="58F61B3F" w14:textId="77777777" w:rsidTr="00A06D7E">
              <w:tc>
                <w:tcPr>
                  <w:tcW w:w="8720" w:type="dxa"/>
                  <w:shd w:val="clear" w:color="auto" w:fill="D9D9D9" w:themeFill="background1" w:themeFillShade="D9"/>
                </w:tcPr>
                <w:p w14:paraId="613C45F6" w14:textId="43782280" w:rsidR="00126C99" w:rsidRDefault="00126C99" w:rsidP="00126C99">
                  <w:pPr>
                    <w:spacing w:after="0"/>
                    <w:ind w:left="260"/>
                    <w:rPr>
                      <w:b/>
                      <w:color w:val="0070C0"/>
                      <w:sz w:val="22"/>
                      <w:szCs w:val="18"/>
                    </w:rPr>
                  </w:pPr>
                  <w:bookmarkStart w:id="13" w:name="_Hlk19624852"/>
                  <w:r w:rsidRPr="002F7840">
                    <w:rPr>
                      <w:b/>
                      <w:sz w:val="22"/>
                      <w:szCs w:val="18"/>
                    </w:rPr>
                    <w:t>Step</w:t>
                  </w:r>
                  <w:r>
                    <w:rPr>
                      <w:b/>
                      <w:sz w:val="22"/>
                      <w:szCs w:val="18"/>
                    </w:rPr>
                    <w:t>1</w:t>
                  </w:r>
                  <w:r w:rsidRPr="002F7840">
                    <w:rPr>
                      <w:b/>
                      <w:sz w:val="22"/>
                      <w:szCs w:val="18"/>
                    </w:rPr>
                    <w:t>:</w:t>
                  </w:r>
                  <w:r w:rsidRPr="007E474D">
                    <w:rPr>
                      <w:sz w:val="22"/>
                      <w:szCs w:val="18"/>
                    </w:rPr>
                    <w:t xml:space="preserve">  </w:t>
                  </w:r>
                  <w:r>
                    <w:rPr>
                      <w:sz w:val="22"/>
                      <w:szCs w:val="18"/>
                    </w:rPr>
                    <w:t>Run the script and re</w:t>
                  </w:r>
                  <w:r w:rsidRPr="007E474D">
                    <w:rPr>
                      <w:sz w:val="22"/>
                      <w:szCs w:val="18"/>
                    </w:rPr>
                    <w:t>cord values</w:t>
                  </w:r>
                  <w:r>
                    <w:rPr>
                      <w:sz w:val="22"/>
                      <w:szCs w:val="18"/>
                    </w:rPr>
                    <w:t xml:space="preserve"> in the table below on row “</w:t>
                  </w:r>
                  <w:r w:rsidR="008A465E">
                    <w:rPr>
                      <w:sz w:val="22"/>
                      <w:szCs w:val="18"/>
                    </w:rPr>
                    <w:t>Baseline</w:t>
                  </w:r>
                  <w:r>
                    <w:rPr>
                      <w:sz w:val="22"/>
                      <w:szCs w:val="18"/>
                    </w:rPr>
                    <w:t>”</w:t>
                  </w:r>
                </w:p>
                <w:tbl>
                  <w:tblPr>
                    <w:tblW w:w="8727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42"/>
                    <w:gridCol w:w="754"/>
                    <w:gridCol w:w="960"/>
                    <w:gridCol w:w="712"/>
                    <w:gridCol w:w="792"/>
                    <w:gridCol w:w="1010"/>
                    <w:gridCol w:w="999"/>
                    <w:gridCol w:w="999"/>
                    <w:gridCol w:w="703"/>
                    <w:gridCol w:w="556"/>
                  </w:tblGrid>
                  <w:tr w:rsidR="005A5FCD" w:rsidRPr="00CD5A53" w14:paraId="5B141B3D" w14:textId="77777777" w:rsidTr="00B17085">
                    <w:trPr>
                      <w:trHeight w:val="330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054D0BF" w14:textId="5B11F7F3" w:rsidR="005A5FCD" w:rsidRPr="000243DD" w:rsidRDefault="005A5FCD" w:rsidP="005A5FCD">
                        <w:pPr>
                          <w:spacing w:after="0" w:line="24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Baseline</w:t>
                        </w:r>
                        <w:r w:rsidRPr="000243DD">
                          <w:rPr>
                            <w:b/>
                            <w:color w:val="000000" w:themeColor="text1"/>
                          </w:rPr>
                          <w:t xml:space="preserve">  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30D91C2F" w14:textId="3131F40E" w:rsidR="005A5FCD" w:rsidRPr="00CD5A53" w:rsidRDefault="005A5FCD" w:rsidP="008A2626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6BE943C0" w14:textId="73BD2EB4" w:rsidR="005A5FCD" w:rsidRPr="00CD5A53" w:rsidRDefault="005A5FCD" w:rsidP="00B777C7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6ED8FD08" w14:textId="138CE8C7" w:rsidR="005A5FCD" w:rsidRPr="00B17085" w:rsidRDefault="005A5FCD" w:rsidP="00B777C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 –</w:t>
                        </w:r>
                      </w:p>
                      <w:p w14:paraId="1570057C" w14:textId="77777777" w:rsidR="005A5FCD" w:rsidRPr="00B17085" w:rsidRDefault="005A5FCD" w:rsidP="00B777C7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58F16FB" w14:textId="77777777" w:rsidR="005A5FCD" w:rsidRPr="00FE782D" w:rsidRDefault="005A5FCD" w:rsidP="00B777C7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 xml:space="preserve">Impressions –  </w:t>
                        </w:r>
                      </w:p>
                      <w:p w14:paraId="5D713FBF" w14:textId="77777777" w:rsidR="005A5FCD" w:rsidRPr="00CD5A53" w:rsidRDefault="005A5FCD" w:rsidP="00B777C7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241A9B64" w14:textId="6C3455EB" w:rsidR="005A5FCD" w:rsidRDefault="005A5FCD" w:rsidP="008A2626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5CA774CD" w14:textId="77777777" w:rsidR="005A5FCD" w:rsidRDefault="005A5FCD" w:rsidP="008A2626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5FD0748C" w14:textId="03760E09" w:rsidR="005A5FCD" w:rsidRPr="00FE782D" w:rsidRDefault="005A5FCD" w:rsidP="008A2626">
                        <w:pPr>
                          <w:spacing w:before="240" w:after="0" w:line="240" w:lineRule="auto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5A5FCD" w14:paraId="5EBC8D7B" w14:textId="77777777" w:rsidTr="00B17085">
                    <w:trPr>
                      <w:trHeight w:val="780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D65E115" w14:textId="6F7248E5" w:rsidR="005A5FCD" w:rsidRPr="000243DD" w:rsidRDefault="005A5FCD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3878A803" w14:textId="77777777" w:rsidR="005A5FCD" w:rsidRPr="003C0A10" w:rsidRDefault="005A5FCD" w:rsidP="00893875">
                        <w:pPr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07D25C93" w14:textId="77777777" w:rsidR="005A5FCD" w:rsidRDefault="005A5FCD" w:rsidP="00893875">
                        <w:pPr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2C3632F1" w14:textId="4C1E36BD" w:rsidR="005A5FCD" w:rsidRPr="00B17085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Engine 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7225F9DA" w14:textId="250081A1" w:rsidR="005A5FCD" w:rsidRPr="00B17085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64D2297" w14:textId="44830A11" w:rsidR="005A5FCD" w:rsidRPr="00B17085" w:rsidRDefault="005A5FCD" w:rsidP="00B777C7">
                        <w:pPr>
                          <w:spacing w:line="240" w:lineRule="auto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4834C8EE" w14:textId="77777777" w:rsidR="005A5FCD" w:rsidRPr="00881A87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2C0D36A4" w14:textId="77777777" w:rsidR="005A5FCD" w:rsidRPr="00881A87" w:rsidRDefault="005A5FCD" w:rsidP="001726FD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2649433F" w14:textId="28459D70" w:rsidR="005A5FCD" w:rsidRDefault="005A5FCD" w:rsidP="00893875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63A57D15" w14:textId="77777777" w:rsidR="005A5FCD" w:rsidRDefault="005A5FCD" w:rsidP="00893875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5A5FCD" w:rsidRPr="003C0A10" w14:paraId="1D4C3C83" w14:textId="77777777" w:rsidTr="00B17085">
                    <w:trPr>
                      <w:trHeight w:val="644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28C9562" w14:textId="4D3B6728" w:rsidR="005A5FCD" w:rsidRPr="000243DD" w:rsidRDefault="005A5FCD" w:rsidP="00893875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vAlign w:val="bottom"/>
                      </w:tcPr>
                      <w:p w14:paraId="664B8114" w14:textId="77777777" w:rsidR="005A5FCD" w:rsidRPr="008016E1" w:rsidRDefault="005A5FCD" w:rsidP="00893875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9A3CA1C" w14:textId="77777777" w:rsidR="005A5FCD" w:rsidRPr="000A0202" w:rsidRDefault="005A5FCD" w:rsidP="00893875">
                        <w:pPr>
                          <w:spacing w:after="0" w:line="360" w:lineRule="auto"/>
                          <w:jc w:val="center"/>
                          <w:rPr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B8D8FF5" w14:textId="6F03FD46" w:rsidR="005A5FCD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34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AA1DF1E" w14:textId="2EE20108" w:rsidR="005A5FCD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12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0D8602E" w14:textId="6B7E28DA" w:rsidR="005A5FCD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7EE84B4" w14:textId="2E99B714" w:rsidR="005A5FCD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465A584" w14:textId="3EDFF85D" w:rsidR="005A5FCD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A8B6E4D" w14:textId="73049608" w:rsidR="005A5FCD" w:rsidRPr="001103D1" w:rsidRDefault="00BC277B" w:rsidP="00893875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34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2136666" w14:textId="55EAD9AE" w:rsidR="005A5FCD" w:rsidRPr="003C0A10" w:rsidRDefault="00BC277B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  <w:r>
                          <w:rPr>
                            <w:b/>
                            <w:bCs/>
                            <w:color w:val="0070C0"/>
                          </w:rPr>
                          <w:t>50</w:t>
                        </w:r>
                      </w:p>
                    </w:tc>
                  </w:tr>
                  <w:tr w:rsidR="002C6679" w:rsidRPr="00FE782D" w14:paraId="4471FB75" w14:textId="77777777" w:rsidTr="00B6076D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600BEC38" w14:textId="775BAA3F" w:rsidR="002C6679" w:rsidRDefault="002C6679" w:rsidP="00893875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2:  Print Document with the following settings defined in the Printer driver</w:t>
                        </w:r>
                      </w:p>
                    </w:tc>
                  </w:tr>
                  <w:tr w:rsidR="008D4349" w:rsidRPr="00FE782D" w14:paraId="31439C54" w14:textId="77777777" w:rsidTr="00C07D41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tbl>
                        <w:tblPr>
                          <w:tblStyle w:val="TableGrid"/>
                          <w:tblW w:w="0" w:type="auto"/>
                          <w:tblInd w:w="2028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710"/>
                          <w:gridCol w:w="3065"/>
                        </w:tblGrid>
                        <w:tr w:rsidR="005A5FCD" w:rsidRPr="00993544" w14:paraId="51731D99" w14:textId="77777777" w:rsidTr="001D35E6">
                          <w:trPr>
                            <w:trHeight w:val="155"/>
                          </w:trPr>
                          <w:tc>
                            <w:tcPr>
                              <w:tcW w:w="1710" w:type="dxa"/>
                            </w:tcPr>
                            <w:p w14:paraId="45CA4D40" w14:textId="77777777" w:rsidR="008D4349" w:rsidRDefault="008D4349" w:rsidP="00D9762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D9762F">
                                <w:rPr>
                                  <w:b/>
                                  <w:bCs/>
                                </w:rPr>
                                <w:t>Finishing tab</w:t>
                              </w:r>
                            </w:p>
                            <w:p w14:paraId="36DF567F" w14:textId="37BA709C" w:rsidR="00F8699E" w:rsidRPr="00D9762F" w:rsidRDefault="00F8699E" w:rsidP="00D9762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Color tab</w:t>
                              </w:r>
                            </w:p>
                          </w:tc>
                          <w:tc>
                            <w:tcPr>
                              <w:tcW w:w="3065" w:type="dxa"/>
                            </w:tcPr>
                            <w:p w14:paraId="67C90A8A" w14:textId="77777777" w:rsidR="008D4349" w:rsidRDefault="00D9762F" w:rsidP="00893875">
                              <w:pPr>
                                <w:spacing w:after="0"/>
                              </w:pPr>
                              <w:r>
                                <w:t xml:space="preserve"> </w:t>
                              </w:r>
                              <w:r w:rsidR="008D4349" w:rsidRPr="00993544">
                                <w:t xml:space="preserve">Print on both sides = </w:t>
                              </w:r>
                              <w:r w:rsidR="001D35E6">
                                <w:t>Not Enabled</w:t>
                              </w:r>
                            </w:p>
                            <w:p w14:paraId="3106157D" w14:textId="4774A0FF" w:rsidR="00F8699E" w:rsidRPr="00993544" w:rsidRDefault="00F8699E" w:rsidP="00893875">
                              <w:pPr>
                                <w:spacing w:after="0"/>
                              </w:pPr>
                              <w:r w:rsidRPr="00993544">
                                <w:t xml:space="preserve">Print Grayscale = </w:t>
                              </w:r>
                              <w:r>
                                <w:t>Not Enabled</w:t>
                              </w:r>
                            </w:p>
                          </w:tc>
                        </w:tr>
                      </w:tbl>
                      <w:p w14:paraId="349773D6" w14:textId="2A8921BE" w:rsidR="008D4349" w:rsidRDefault="008D4349" w:rsidP="00893875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2C6679" w:rsidRPr="00FE782D" w14:paraId="1C392AF0" w14:textId="77777777" w:rsidTr="00B6076D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7E9B05C4" w14:textId="2AC8BF42" w:rsidR="002C6679" w:rsidRDefault="002C6679" w:rsidP="00893875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3:  Run script and record values in table below on row “Change”</w:t>
                        </w:r>
                      </w:p>
                    </w:tc>
                  </w:tr>
                  <w:tr w:rsidR="00A06D7E" w:rsidRPr="00FE782D" w14:paraId="1FAD484C" w14:textId="77777777" w:rsidTr="00B17085">
                    <w:trPr>
                      <w:trHeight w:val="167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05B1858" w14:textId="2048EA21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Change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31C1BE4A" w14:textId="77777777" w:rsidR="00A06D7E" w:rsidRPr="00CD5A53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70ADD9F2" w14:textId="77777777" w:rsidR="00A06D7E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</w:p>
                      <w:p w14:paraId="588F1A8A" w14:textId="77777777" w:rsidR="00A06D7E" w:rsidRPr="00CD5A53" w:rsidRDefault="00A06D7E" w:rsidP="00893875">
                        <w:pPr>
                          <w:spacing w:after="0" w:line="480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shd w:val="clear" w:color="auto" w:fill="C3EDFF" w:themeFill="accent1" w:themeFillTint="33"/>
                      </w:tcPr>
                      <w:p w14:paraId="065C0719" w14:textId="36FC20B5" w:rsidR="00A06D7E" w:rsidRPr="00B17085" w:rsidRDefault="00A06D7E" w:rsidP="00180864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nil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78B7E9C" w14:textId="667F0171" w:rsidR="00A06D7E" w:rsidRPr="00137257" w:rsidRDefault="00A06D7E" w:rsidP="00137257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Impressions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365DB2EA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6694AAF3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0D84E3BE" w14:textId="62DA2A46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3E21A4EC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1BC65DA3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7FCEB055" w14:textId="77777777" w:rsidR="00260C57" w:rsidRDefault="00260C57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2BC0D4B7" w14:textId="3861177C" w:rsidR="00A06D7E" w:rsidRPr="00FE782D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A06D7E" w:rsidRPr="00FE782D" w14:paraId="341B98B0" w14:textId="77777777" w:rsidTr="00B17085">
                    <w:trPr>
                      <w:trHeight w:val="167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5932C74" w14:textId="1127D5A9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7A1D11FD" w14:textId="77777777" w:rsidR="00A06D7E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48480B6C" w14:textId="77777777" w:rsidR="00A06D7E" w:rsidRDefault="00A06D7E" w:rsidP="00893875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bottom w:val="single" w:sz="4" w:space="0" w:color="auto"/>
                        </w:tcBorders>
                        <w:shd w:val="clear" w:color="auto" w:fill="C3EDFF" w:themeFill="accent1" w:themeFillTint="33"/>
                      </w:tcPr>
                      <w:p w14:paraId="0EEB1976" w14:textId="50A40C08" w:rsidR="00A06D7E" w:rsidRPr="00B17085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left w:val="nil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C3C7491" w14:textId="4FC68F8A" w:rsidR="00A06D7E" w:rsidRPr="00FE782D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6650E16C" w14:textId="77777777" w:rsidR="00A06D7E" w:rsidRPr="00942FBD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7E4EB16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A06D7E" w14:paraId="7488394D" w14:textId="77777777" w:rsidTr="00B6076D">
                    <w:trPr>
                      <w:trHeight w:val="528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5BB60F4" w14:textId="0E8692EF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10834636" w14:textId="77777777" w:rsidR="00A06D7E" w:rsidRPr="003C0A10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172949BB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72F9E160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Total</w:t>
                        </w:r>
                      </w:p>
                      <w:p w14:paraId="197AD1A3" w14:textId="77777777" w:rsidR="00A06D7E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Engine</w:t>
                        </w:r>
                      </w:p>
                      <w:p w14:paraId="25FE42AF" w14:textId="2041DAFD" w:rsidR="00A06D7E" w:rsidRPr="00B777C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7C7BB879" w14:textId="0CD925AC" w:rsidR="00A06D7E" w:rsidRPr="00B777C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2650EC72" w14:textId="2D038E6D" w:rsidR="00A06D7E" w:rsidRPr="00881A8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098BA616" w14:textId="77777777" w:rsidR="00A06D7E" w:rsidRPr="00881A8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4D6F5735" w14:textId="77777777" w:rsidR="00A06D7E" w:rsidRPr="00881A87" w:rsidRDefault="00A06D7E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43717574" w14:textId="32588B68" w:rsidR="00A06D7E" w:rsidRDefault="00A06D7E" w:rsidP="00893875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72B3BDE0" w14:textId="77777777" w:rsidR="00A06D7E" w:rsidRDefault="00A06D7E" w:rsidP="00893875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A06D7E" w:rsidRPr="003C0A10" w14:paraId="54F5B363" w14:textId="77777777" w:rsidTr="00B6076D">
                    <w:trPr>
                      <w:trHeight w:val="495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90B33CA" w14:textId="0FBA499C" w:rsidR="00A06D7E" w:rsidRPr="000243DD" w:rsidRDefault="00A06D7E" w:rsidP="00893875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2DCE86C1" w14:textId="0D4421A6" w:rsidR="00A06D7E" w:rsidRPr="008016E1" w:rsidRDefault="00BC277B" w:rsidP="00893875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D0EC1B7" w14:textId="352998B6" w:rsidR="00A06D7E" w:rsidRPr="00260C57" w:rsidRDefault="00A06D7E" w:rsidP="00893875">
                        <w:pPr>
                          <w:spacing w:after="0" w:line="240" w:lineRule="auto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  </w:t>
                        </w:r>
                        <w:r w:rsidRPr="00260C57">
                          <w:rPr>
                            <w:b/>
                            <w:bCs/>
                            <w:sz w:val="24"/>
                          </w:rPr>
                          <w:t>K=</w:t>
                        </w:r>
                        <w:r w:rsidR="00BC277B">
                          <w:rPr>
                            <w:b/>
                            <w:bCs/>
                            <w:sz w:val="24"/>
                          </w:rPr>
                          <w:t>1</w:t>
                        </w:r>
                      </w:p>
                      <w:p w14:paraId="671460B2" w14:textId="601AE5C6" w:rsidR="00A06D7E" w:rsidRPr="000A0202" w:rsidRDefault="00A06D7E" w:rsidP="00893875">
                        <w:pPr>
                          <w:spacing w:after="0" w:line="240" w:lineRule="auto"/>
                          <w:ind w:left="-36"/>
                          <w:rPr>
                            <w:sz w:val="24"/>
                          </w:rPr>
                        </w:pPr>
                        <w:r w:rsidRPr="00260C57">
                          <w:rPr>
                            <w:b/>
                            <w:bCs/>
                            <w:sz w:val="24"/>
                          </w:rPr>
                          <w:t>CMY=</w:t>
                        </w:r>
                        <w:r w:rsidR="00BC277B">
                          <w:rPr>
                            <w:b/>
                            <w:bCs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3CE6A8D" w14:textId="4255E869" w:rsidR="00A06D7E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38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7656E30" w14:textId="75265CBB" w:rsidR="00A06D7E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0DA6D8D" w14:textId="3F48FEE9" w:rsidR="00A06D7E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25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6A99B42" w14:textId="180160F8" w:rsidR="00A06D7E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3B5EF25" w14:textId="4A7EEF0C" w:rsidR="00A06D7E" w:rsidRPr="000A0202" w:rsidRDefault="00BC277B" w:rsidP="00893875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32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5A432CF" w14:textId="43A901C4" w:rsidR="00A06D7E" w:rsidRPr="001103D1" w:rsidRDefault="00BC277B" w:rsidP="00893875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38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73E1D44" w14:textId="4AED564E" w:rsidR="00A06D7E" w:rsidRPr="003C0A10" w:rsidRDefault="00BC277B" w:rsidP="00893875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  <w:r>
                          <w:rPr>
                            <w:b/>
                            <w:bCs/>
                            <w:color w:val="0070C0"/>
                          </w:rPr>
                          <w:t>50</w:t>
                        </w:r>
                      </w:p>
                    </w:tc>
                  </w:tr>
                  <w:tr w:rsidR="002C6679" w:rsidRPr="003C0A10" w14:paraId="40A46FB7" w14:textId="77777777" w:rsidTr="00B6076D">
                    <w:trPr>
                      <w:trHeight w:val="267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</w:tcPr>
                      <w:p w14:paraId="7803B0D9" w14:textId="78D356CD" w:rsidR="002C6679" w:rsidRPr="003C0A10" w:rsidRDefault="002C6679" w:rsidP="00893875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  <w:r w:rsidRPr="002F3678">
                          <w:rPr>
                            <w:b/>
                            <w:bCs/>
                          </w:rPr>
                          <w:t>Step 4:  Subtract row “</w:t>
                        </w:r>
                        <w:proofErr w:type="spellStart"/>
                        <w:r w:rsidRPr="002F3678">
                          <w:rPr>
                            <w:b/>
                            <w:bCs/>
                          </w:rPr>
                          <w:t>Basline</w:t>
                        </w:r>
                        <w:proofErr w:type="spellEnd"/>
                        <w:r w:rsidRPr="002F3678">
                          <w:rPr>
                            <w:b/>
                            <w:bCs/>
                          </w:rPr>
                          <w:t>” from row “Change” and record different row below “Delta”</w:t>
                        </w:r>
                      </w:p>
                    </w:tc>
                  </w:tr>
                  <w:tr w:rsidR="005F22D8" w:rsidRPr="003C0A10" w14:paraId="128983AF" w14:textId="77777777" w:rsidTr="00D1156A">
                    <w:trPr>
                      <w:trHeight w:val="546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9E4A25E" w14:textId="10790C98" w:rsidR="00893875" w:rsidRPr="00395D54" w:rsidRDefault="00893875" w:rsidP="00893875">
                        <w:pPr>
                          <w:spacing w:after="0" w:line="360" w:lineRule="auto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Delta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vAlign w:val="bottom"/>
                      </w:tcPr>
                      <w:p w14:paraId="4335B6CE" w14:textId="66AE48EF" w:rsidR="00893875" w:rsidRPr="008016E1" w:rsidRDefault="00893875" w:rsidP="00893875">
                        <w:pPr>
                          <w:spacing w:after="0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F890983" w14:textId="5319A4A7" w:rsidR="00893875" w:rsidRPr="008016E1" w:rsidRDefault="00893875" w:rsidP="00893875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373EA1B6" w14:textId="5E67792A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448290E" w14:textId="5E8C7DCD" w:rsidR="00893875" w:rsidRDefault="004D6631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  <w:r w:rsidR="00BC277B"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78CE82A7" w14:textId="37C04A6D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25774212" w14:textId="1704822C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  <w:r w:rsidR="00BC277B">
                          <w:rPr>
                            <w:sz w:val="24"/>
                          </w:rPr>
                          <w:t xml:space="preserve"> 1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6B2E7AB0" w14:textId="308A230F" w:rsidR="00893875" w:rsidRPr="000A0202" w:rsidRDefault="00893875" w:rsidP="00893875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883C06D" w14:textId="43B185B9" w:rsidR="00893875" w:rsidRPr="001103D1" w:rsidRDefault="00893875" w:rsidP="00893875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 w14:paraId="71259D15" w14:textId="65198A74" w:rsidR="00893875" w:rsidRPr="001103D1" w:rsidRDefault="00893875" w:rsidP="00893875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B08253D" w14:textId="2D9E850C" w:rsidR="00893875" w:rsidRPr="001103D1" w:rsidRDefault="00893875" w:rsidP="00893875">
                        <w:pPr>
                          <w:spacing w:before="240"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>+</w:t>
                        </w:r>
                        <w:r w:rsidR="00BC277B"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c>
                  </w:tr>
                  <w:tr w:rsidR="00B777C7" w:rsidRPr="003C0A10" w14:paraId="0B953138" w14:textId="77777777" w:rsidTr="00A06D7E">
                    <w:trPr>
                      <w:trHeight w:val="467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A7BD783" w14:textId="32928CA6" w:rsidR="00B777C7" w:rsidRPr="00D9762F" w:rsidRDefault="002C6679" w:rsidP="00674961">
                        <w:pPr>
                          <w:spacing w:after="0" w:line="240" w:lineRule="auto"/>
                          <w:jc w:val="center"/>
                          <w:rPr>
                            <w:b/>
                            <w:color w:val="000000"/>
                            <w:sz w:val="10"/>
                            <w:szCs w:val="14"/>
                          </w:rPr>
                        </w:pPr>
                        <w:r w:rsidRPr="00D9762F">
                          <w:rPr>
                            <w:b/>
                            <w:color w:val="000000"/>
                            <w:sz w:val="14"/>
                            <w:szCs w:val="18"/>
                          </w:rPr>
                          <w:t>Expected</w:t>
                        </w:r>
                        <w:r w:rsidR="00D9762F" w:rsidRPr="00D9762F">
                          <w:rPr>
                            <w:b/>
                            <w:color w:val="000000"/>
                            <w:sz w:val="14"/>
                            <w:szCs w:val="18"/>
                          </w:rPr>
                          <w:t xml:space="preserve"> Yes / No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7C07B778" w14:textId="7918FB59" w:rsidR="00B777C7" w:rsidRPr="008016E1" w:rsidRDefault="00BC277B" w:rsidP="00674961">
                        <w:pPr>
                          <w:spacing w:after="0" w:line="24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F167299" w14:textId="179E3F84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B37491A" w14:textId="1A46FC3B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2FC250B" w14:textId="515475AC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1E25CC1F" w14:textId="229D39A1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2B1492CA" w14:textId="52A07821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4F500B7A" w14:textId="02872AAD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CD514B9" w14:textId="300747BD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588C909" w14:textId="187F1085" w:rsidR="00B777C7" w:rsidRDefault="00BC277B" w:rsidP="00674961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</w:tr>
                </w:tbl>
                <w:p w14:paraId="5B975DCB" w14:textId="77777777" w:rsidR="00126C99" w:rsidRDefault="00126C99" w:rsidP="00126C99">
                  <w:pPr>
                    <w:spacing w:after="0"/>
                    <w:ind w:left="260"/>
                    <w:rPr>
                      <w:sz w:val="22"/>
                      <w:szCs w:val="18"/>
                    </w:rPr>
                  </w:pPr>
                </w:p>
              </w:tc>
            </w:tr>
          </w:tbl>
          <w:p w14:paraId="58CD3607" w14:textId="34FB5E80" w:rsidR="00325410" w:rsidRDefault="001D35E6" w:rsidP="00126C99">
            <w:pPr>
              <w:spacing w:after="0"/>
              <w:ind w:left="260"/>
              <w:rPr>
                <w:bCs/>
                <w:sz w:val="20"/>
                <w:szCs w:val="20"/>
              </w:rPr>
            </w:pPr>
            <w:r>
              <w:rPr>
                <w:bCs/>
                <w:sz w:val="22"/>
              </w:rPr>
              <w:t xml:space="preserve">4 sheets of media picked from input tray and delivered to output tray.  </w:t>
            </w:r>
            <w:r w:rsidR="009825B7">
              <w:rPr>
                <w:bCs/>
                <w:sz w:val="22"/>
              </w:rPr>
              <w:t xml:space="preserve">Sheet 1, front page K only, backside no toner/ink.  Sheet </w:t>
            </w:r>
            <w:r w:rsidR="00266753">
              <w:rPr>
                <w:bCs/>
                <w:sz w:val="22"/>
              </w:rPr>
              <w:t>2</w:t>
            </w:r>
            <w:r w:rsidR="000C6BB3">
              <w:rPr>
                <w:bCs/>
                <w:sz w:val="22"/>
              </w:rPr>
              <w:t xml:space="preserve"> and 3</w:t>
            </w:r>
            <w:r w:rsidR="009825B7">
              <w:rPr>
                <w:bCs/>
                <w:sz w:val="22"/>
              </w:rPr>
              <w:t xml:space="preserve">, front </w:t>
            </w:r>
            <w:r w:rsidR="00266753">
              <w:rPr>
                <w:bCs/>
                <w:sz w:val="22"/>
              </w:rPr>
              <w:t>and back</w:t>
            </w:r>
            <w:r w:rsidR="009825B7">
              <w:rPr>
                <w:bCs/>
                <w:sz w:val="22"/>
              </w:rPr>
              <w:t xml:space="preserve"> </w:t>
            </w:r>
            <w:r w:rsidR="009948B9">
              <w:rPr>
                <w:bCs/>
                <w:sz w:val="22"/>
              </w:rPr>
              <w:t xml:space="preserve">side </w:t>
            </w:r>
            <w:r w:rsidR="009825B7">
              <w:rPr>
                <w:bCs/>
                <w:sz w:val="22"/>
              </w:rPr>
              <w:t>no toner/ink</w:t>
            </w:r>
            <w:r w:rsidR="00266753">
              <w:rPr>
                <w:bCs/>
                <w:sz w:val="22"/>
              </w:rPr>
              <w:t xml:space="preserve">.  Sheet </w:t>
            </w:r>
            <w:r w:rsidR="008460C8">
              <w:rPr>
                <w:bCs/>
                <w:sz w:val="22"/>
              </w:rPr>
              <w:t>4, frontside</w:t>
            </w:r>
            <w:r w:rsidR="009825B7">
              <w:rPr>
                <w:bCs/>
                <w:sz w:val="22"/>
              </w:rPr>
              <w:t xml:space="preserve"> CMYK</w:t>
            </w:r>
            <w:r w:rsidR="008460C8">
              <w:rPr>
                <w:bCs/>
                <w:sz w:val="22"/>
              </w:rPr>
              <w:t>, backside no toner/ink</w:t>
            </w:r>
            <w:r w:rsidR="009825B7">
              <w:rPr>
                <w:bCs/>
                <w:sz w:val="22"/>
              </w:rPr>
              <w:t xml:space="preserve">. </w:t>
            </w:r>
            <w:r w:rsidR="003C2140">
              <w:rPr>
                <w:bCs/>
                <w:sz w:val="20"/>
                <w:szCs w:val="20"/>
              </w:rPr>
              <w:t xml:space="preserve">  </w:t>
            </w:r>
            <w:r w:rsidR="008843A3">
              <w:rPr>
                <w:bCs/>
                <w:sz w:val="20"/>
                <w:szCs w:val="20"/>
              </w:rPr>
              <w:t xml:space="preserve"> </w:t>
            </w:r>
          </w:p>
          <w:p w14:paraId="6EA4F17E" w14:textId="77777777" w:rsidR="000C6BB3" w:rsidRDefault="00325410" w:rsidP="00126C99">
            <w:pPr>
              <w:spacing w:after="0"/>
              <w:ind w:left="260"/>
              <w:rPr>
                <w:bCs/>
                <w:sz w:val="20"/>
                <w:szCs w:val="20"/>
              </w:rPr>
            </w:pPr>
            <w:proofErr w:type="gramStart"/>
            <w:r w:rsidRPr="00541139">
              <w:rPr>
                <w:b/>
                <w:color w:val="FFFFFF" w:themeColor="background1"/>
                <w:sz w:val="32"/>
                <w:szCs w:val="32"/>
                <w:highlight w:val="red"/>
              </w:rPr>
              <w:t>X</w:t>
            </w:r>
            <w:r w:rsidRPr="00541139">
              <w:rPr>
                <w:bCs/>
                <w:sz w:val="22"/>
              </w:rPr>
              <w:t xml:space="preserve">  </w:t>
            </w:r>
            <w:r w:rsidR="008843A3" w:rsidRPr="00541139">
              <w:rPr>
                <w:bCs/>
                <w:sz w:val="20"/>
                <w:szCs w:val="20"/>
              </w:rPr>
              <w:t>Engine</w:t>
            </w:r>
            <w:proofErr w:type="gramEnd"/>
            <w:r w:rsidR="008843A3" w:rsidRPr="0072786B">
              <w:rPr>
                <w:bCs/>
                <w:sz w:val="20"/>
                <w:szCs w:val="20"/>
              </w:rPr>
              <w:t xml:space="preserve"> Cycles counted </w:t>
            </w:r>
            <w:r w:rsidR="008843A3" w:rsidRPr="000C6BB3">
              <w:rPr>
                <w:b/>
                <w:color w:val="FF0000"/>
                <w:sz w:val="20"/>
                <w:szCs w:val="20"/>
              </w:rPr>
              <w:t>3</w:t>
            </w:r>
            <w:r w:rsidR="008843A3" w:rsidRPr="0072786B">
              <w:rPr>
                <w:bCs/>
                <w:sz w:val="20"/>
                <w:szCs w:val="20"/>
              </w:rPr>
              <w:t xml:space="preserve"> mono</w:t>
            </w:r>
            <w:r w:rsidR="008843A3">
              <w:rPr>
                <w:bCs/>
                <w:sz w:val="20"/>
                <w:szCs w:val="20"/>
              </w:rPr>
              <w:t xml:space="preserve"> </w:t>
            </w:r>
            <w:r w:rsidR="008843A3" w:rsidRPr="000C6BB3">
              <w:rPr>
                <w:bCs/>
                <w:sz w:val="20"/>
                <w:szCs w:val="20"/>
              </w:rPr>
              <w:t>and 1 color.</w:t>
            </w:r>
            <w:r w:rsidR="008843A3" w:rsidRPr="00CD3CFA">
              <w:rPr>
                <w:bCs/>
                <w:color w:val="FF0000"/>
                <w:sz w:val="20"/>
                <w:szCs w:val="20"/>
              </w:rPr>
              <w:t xml:space="preserve">  </w:t>
            </w:r>
            <w:r w:rsidR="008843A3" w:rsidRPr="000C6BB3">
              <w:rPr>
                <w:bCs/>
                <w:sz w:val="20"/>
                <w:szCs w:val="20"/>
              </w:rPr>
              <w:t xml:space="preserve">Impressions counted 1 mono </w:t>
            </w:r>
            <w:r w:rsidR="000C6BB3" w:rsidRPr="000C6BB3">
              <w:rPr>
                <w:bCs/>
                <w:sz w:val="20"/>
                <w:szCs w:val="20"/>
              </w:rPr>
              <w:t xml:space="preserve">1 </w:t>
            </w:r>
            <w:r w:rsidR="00B6076D" w:rsidRPr="000C6BB3">
              <w:rPr>
                <w:bCs/>
                <w:sz w:val="20"/>
                <w:szCs w:val="20"/>
              </w:rPr>
              <w:t>color</w:t>
            </w:r>
            <w:r w:rsidR="008843A3" w:rsidRPr="000C6BB3">
              <w:rPr>
                <w:bCs/>
                <w:sz w:val="20"/>
                <w:szCs w:val="20"/>
              </w:rPr>
              <w:t xml:space="preserve">.  </w:t>
            </w:r>
          </w:p>
          <w:p w14:paraId="17A3DD47" w14:textId="35829BEF" w:rsidR="00126C99" w:rsidRPr="008D650C" w:rsidRDefault="008843A3" w:rsidP="00126C99">
            <w:pPr>
              <w:spacing w:after="0"/>
              <w:ind w:left="260"/>
              <w:rPr>
                <w:b/>
                <w:sz w:val="22"/>
                <w:szCs w:val="18"/>
              </w:rPr>
            </w:pPr>
            <w:bookmarkStart w:id="14" w:name="_GoBack"/>
            <w:r w:rsidRPr="00BC277B">
              <w:rPr>
                <w:bCs/>
                <w:sz w:val="20"/>
                <w:szCs w:val="20"/>
              </w:rPr>
              <w:t xml:space="preserve">If using Engine Cycles how should the customer be billed?  </w:t>
            </w:r>
            <w:bookmarkEnd w:id="14"/>
          </w:p>
        </w:tc>
      </w:tr>
      <w:bookmarkEnd w:id="13"/>
    </w:tbl>
    <w:p w14:paraId="3EA624DD" w14:textId="3F5017A6" w:rsidR="00A90651" w:rsidRDefault="00A90651" w:rsidP="00923654"/>
    <w:p w14:paraId="0E8D6706" w14:textId="1FFF7BE4" w:rsidR="00FF09F4" w:rsidRPr="00DD1A04" w:rsidRDefault="00C67730" w:rsidP="00FF09F4">
      <w:pPr>
        <w:pStyle w:val="Heading2"/>
        <w:spacing w:before="0"/>
        <w:ind w:left="0"/>
      </w:pPr>
      <w:bookmarkStart w:id="15" w:name="_Toc56406329"/>
      <w:r>
        <w:lastRenderedPageBreak/>
        <w:t>Lab 2</w:t>
      </w:r>
      <w:r w:rsidR="0001491D">
        <w:t xml:space="preserve"> - </w:t>
      </w:r>
      <w:r w:rsidR="008877F8">
        <w:t>Duplex</w:t>
      </w:r>
      <w:bookmarkEnd w:id="15"/>
    </w:p>
    <w:tbl>
      <w:tblPr>
        <w:tblW w:w="87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0"/>
      </w:tblGrid>
      <w:tr w:rsidR="00FF09F4" w:rsidRPr="008D650C" w14:paraId="1DE830FC" w14:textId="77777777" w:rsidTr="002F3678">
        <w:tc>
          <w:tcPr>
            <w:tcW w:w="8762" w:type="dxa"/>
            <w:shd w:val="clear" w:color="auto" w:fill="auto"/>
          </w:tcPr>
          <w:tbl>
            <w:tblPr>
              <w:tblW w:w="17484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67"/>
              <w:gridCol w:w="8717"/>
            </w:tblGrid>
            <w:tr w:rsidR="0024176C" w:rsidRPr="00654617" w14:paraId="3450FB97" w14:textId="77777777" w:rsidTr="0024176C">
              <w:tc>
                <w:tcPr>
                  <w:tcW w:w="8742" w:type="dxa"/>
                </w:tcPr>
                <w:p w14:paraId="6ED1BFF7" w14:textId="608042FA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  <w:r w:rsidRPr="00916D40">
                    <w:rPr>
                      <w:b/>
                      <w:color w:val="C00000"/>
                      <w:sz w:val="22"/>
                      <w:szCs w:val="18"/>
                    </w:rPr>
                    <w:t>Filename = StudentLab-TestDoc</w:t>
                  </w:r>
                  <w:r w:rsidR="00A3355E">
                    <w:rPr>
                      <w:b/>
                      <w:color w:val="C00000"/>
                      <w:sz w:val="22"/>
                      <w:szCs w:val="18"/>
                    </w:rPr>
                    <w:t>2</w:t>
                  </w:r>
                  <w:r w:rsidRPr="00916D40">
                    <w:rPr>
                      <w:b/>
                      <w:color w:val="C00000"/>
                      <w:sz w:val="22"/>
                      <w:szCs w:val="18"/>
                    </w:rPr>
                    <w:t>.rtf</w:t>
                  </w:r>
                </w:p>
              </w:tc>
              <w:tc>
                <w:tcPr>
                  <w:tcW w:w="8742" w:type="dxa"/>
                </w:tcPr>
                <w:p w14:paraId="5DF8FEBA" w14:textId="08959DC2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</w:p>
              </w:tc>
            </w:tr>
            <w:tr w:rsidR="0024176C" w:rsidRPr="00654617" w14:paraId="6EFB82A6" w14:textId="77777777" w:rsidTr="0024176C">
              <w:tc>
                <w:tcPr>
                  <w:tcW w:w="8742" w:type="dxa"/>
                </w:tcPr>
                <w:tbl>
                  <w:tblPr>
                    <w:tblStyle w:val="TableGrid"/>
                    <w:tblW w:w="0" w:type="auto"/>
                    <w:tblInd w:w="2501" w:type="dxa"/>
                    <w:tblLook w:val="04A0" w:firstRow="1" w:lastRow="0" w:firstColumn="1" w:lastColumn="0" w:noHBand="0" w:noVBand="1"/>
                  </w:tblPr>
                  <w:tblGrid>
                    <w:gridCol w:w="2970"/>
                    <w:gridCol w:w="719"/>
                  </w:tblGrid>
                  <w:tr w:rsidR="0024176C" w14:paraId="67C0DD1B" w14:textId="77777777" w:rsidTr="00B6076D">
                    <w:trPr>
                      <w:trHeight w:val="262"/>
                    </w:trPr>
                    <w:tc>
                      <w:tcPr>
                        <w:tcW w:w="3689" w:type="dxa"/>
                        <w:gridSpan w:val="2"/>
                      </w:tcPr>
                      <w:p w14:paraId="41D01BA2" w14:textId="77777777" w:rsidR="0024176C" w:rsidRPr="00990EEC" w:rsidRDefault="0024176C" w:rsidP="0024176C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HP Simplified Light" w:eastAsia="Times New Roman" w:hAnsi="HP Simplified Light" w:cs="Segoe UI"/>
                            <w:b/>
                            <w:bCs/>
                            <w:sz w:val="22"/>
                          </w:rPr>
                        </w:pPr>
                        <w:r w:rsidRPr="00990EEC">
                          <w:rPr>
                            <w:rFonts w:ascii="HP Simplified Light" w:eastAsia="Times New Roman" w:hAnsi="HP Simplified Light" w:cs="Segoe UI"/>
                            <w:b/>
                            <w:bCs/>
                            <w:sz w:val="22"/>
                          </w:rPr>
                          <w:t>Document Properties</w:t>
                        </w:r>
                      </w:p>
                    </w:tc>
                  </w:tr>
                  <w:tr w:rsidR="0024176C" w14:paraId="41297FD9" w14:textId="77777777" w:rsidTr="00B6076D">
                    <w:trPr>
                      <w:trHeight w:val="262"/>
                    </w:trPr>
                    <w:tc>
                      <w:tcPr>
                        <w:tcW w:w="2970" w:type="dxa"/>
                      </w:tcPr>
                      <w:p w14:paraId="6CEF4B0B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File d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ocument</w:t>
                        </w: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 has ‘x’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 pages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331ED6F7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4</w:t>
                        </w:r>
                      </w:p>
                    </w:tc>
                  </w:tr>
                  <w:tr w:rsidR="0024176C" w14:paraId="6A916A80" w14:textId="77777777" w:rsidTr="00B6076D">
                    <w:tc>
                      <w:tcPr>
                        <w:tcW w:w="2970" w:type="dxa"/>
                      </w:tcPr>
                      <w:p w14:paraId="701A718F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Pages </w:t>
                        </w: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with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 CMY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418370F6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1</w:t>
                        </w:r>
                      </w:p>
                    </w:tc>
                  </w:tr>
                  <w:tr w:rsidR="0024176C" w14:paraId="2172708F" w14:textId="77777777" w:rsidTr="00B6076D">
                    <w:tc>
                      <w:tcPr>
                        <w:tcW w:w="2970" w:type="dxa"/>
                      </w:tcPr>
                      <w:p w14:paraId="67AFA83C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Pages </w:t>
                        </w: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with 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K only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58D5E9AD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1</w:t>
                        </w:r>
                      </w:p>
                    </w:tc>
                  </w:tr>
                  <w:tr w:rsidR="0024176C" w14:paraId="39FB3338" w14:textId="77777777" w:rsidTr="00B6076D">
                    <w:tc>
                      <w:tcPr>
                        <w:tcW w:w="2970" w:type="dxa"/>
                      </w:tcPr>
                      <w:p w14:paraId="3E54E834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 xml:space="preserve">Pages that are </w:t>
                        </w: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Blank</w:t>
                        </w:r>
                      </w:p>
                    </w:tc>
                    <w:tc>
                      <w:tcPr>
                        <w:tcW w:w="719" w:type="dxa"/>
                      </w:tcPr>
                      <w:p w14:paraId="5A5CECF4" w14:textId="77777777" w:rsidR="0024176C" w:rsidRPr="00916D40" w:rsidRDefault="0024176C" w:rsidP="0024176C">
                        <w:pPr>
                          <w:spacing w:after="0" w:line="240" w:lineRule="auto"/>
                          <w:textAlignment w:val="baseline"/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</w:pPr>
                        <w:r w:rsidRPr="00916D40">
                          <w:rPr>
                            <w:rFonts w:ascii="HP Simplified Light" w:eastAsia="Times New Roman" w:hAnsi="HP Simplified Light" w:cs="Segoe UI"/>
                            <w:i/>
                            <w:iCs/>
                            <w:sz w:val="22"/>
                          </w:rPr>
                          <w:t>2</w:t>
                        </w:r>
                      </w:p>
                    </w:tc>
                  </w:tr>
                </w:tbl>
                <w:p w14:paraId="274F8F93" w14:textId="77777777" w:rsidR="0024176C" w:rsidRPr="00916D40" w:rsidRDefault="0024176C" w:rsidP="0024176C">
                  <w:pPr>
                    <w:spacing w:after="0"/>
                    <w:ind w:left="253"/>
                    <w:rPr>
                      <w:b/>
                      <w:color w:val="C00000"/>
                      <w:sz w:val="22"/>
                      <w:szCs w:val="18"/>
                    </w:rPr>
                  </w:pPr>
                </w:p>
              </w:tc>
              <w:tc>
                <w:tcPr>
                  <w:tcW w:w="8742" w:type="dxa"/>
                </w:tcPr>
                <w:p w14:paraId="3243D2D2" w14:textId="77777777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</w:p>
              </w:tc>
            </w:tr>
            <w:tr w:rsidR="0024176C" w:rsidRPr="00654617" w14:paraId="5FE9C0DC" w14:textId="77777777" w:rsidTr="0030569F">
              <w:tc>
                <w:tcPr>
                  <w:tcW w:w="8742" w:type="dxa"/>
                  <w:shd w:val="clear" w:color="auto" w:fill="DCDCDD" w:themeFill="text2" w:themeFillTint="33"/>
                </w:tcPr>
                <w:tbl>
                  <w:tblPr>
                    <w:tblW w:w="8720" w:type="dxa"/>
                    <w:tblBorders>
                      <w:top w:val="single" w:sz="4" w:space="0" w:color="000000" w:themeColor="text1"/>
                      <w:left w:val="single" w:sz="4" w:space="0" w:color="000000" w:themeColor="text1"/>
                      <w:bottom w:val="single" w:sz="4" w:space="0" w:color="000000" w:themeColor="text1"/>
                      <w:right w:val="single" w:sz="4" w:space="0" w:color="000000" w:themeColor="text1"/>
                      <w:insideH w:val="single" w:sz="4" w:space="0" w:color="000000" w:themeColor="text1"/>
                      <w:insideV w:val="single" w:sz="4" w:space="0" w:color="000000" w:themeColor="text1"/>
                    </w:tblBorders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747"/>
                  </w:tblGrid>
                  <w:tr w:rsidR="0024176C" w14:paraId="7664B6B6" w14:textId="77777777" w:rsidTr="00B6076D">
                    <w:tc>
                      <w:tcPr>
                        <w:tcW w:w="8720" w:type="dxa"/>
                        <w:shd w:val="clear" w:color="auto" w:fill="D9D9D9" w:themeFill="background1" w:themeFillShade="D9"/>
                      </w:tcPr>
                      <w:p w14:paraId="2598A4CB" w14:textId="77777777" w:rsidR="0024176C" w:rsidRDefault="0024176C" w:rsidP="0024176C">
                        <w:pPr>
                          <w:spacing w:after="0"/>
                          <w:ind w:left="260"/>
                          <w:rPr>
                            <w:b/>
                            <w:color w:val="0070C0"/>
                            <w:sz w:val="22"/>
                            <w:szCs w:val="18"/>
                          </w:rPr>
                        </w:pPr>
                        <w:r w:rsidRPr="002F7840">
                          <w:rPr>
                            <w:b/>
                            <w:sz w:val="22"/>
                            <w:szCs w:val="18"/>
                          </w:rPr>
                          <w:t>Step</w:t>
                        </w:r>
                        <w:r>
                          <w:rPr>
                            <w:b/>
                            <w:sz w:val="22"/>
                            <w:szCs w:val="18"/>
                          </w:rPr>
                          <w:t>1</w:t>
                        </w:r>
                        <w:r w:rsidRPr="002F7840">
                          <w:rPr>
                            <w:b/>
                            <w:sz w:val="22"/>
                            <w:szCs w:val="18"/>
                          </w:rPr>
                          <w:t>:</w:t>
                        </w:r>
                        <w:r w:rsidRPr="007E474D">
                          <w:rPr>
                            <w:sz w:val="22"/>
                            <w:szCs w:val="18"/>
                          </w:rPr>
                          <w:t xml:space="preserve">  </w:t>
                        </w:r>
                        <w:r>
                          <w:rPr>
                            <w:sz w:val="22"/>
                            <w:szCs w:val="18"/>
                          </w:rPr>
                          <w:t>Run the script and re</w:t>
                        </w:r>
                        <w:r w:rsidRPr="007E474D">
                          <w:rPr>
                            <w:sz w:val="22"/>
                            <w:szCs w:val="18"/>
                          </w:rPr>
                          <w:t>cord values</w:t>
                        </w:r>
                        <w:r>
                          <w:rPr>
                            <w:sz w:val="22"/>
                            <w:szCs w:val="18"/>
                          </w:rPr>
                          <w:t xml:space="preserve"> in the table below on row “Baseline”</w:t>
                        </w:r>
                      </w:p>
                      <w:tbl>
                        <w:tblPr>
                          <w:tblW w:w="8727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242"/>
                          <w:gridCol w:w="754"/>
                          <w:gridCol w:w="960"/>
                          <w:gridCol w:w="712"/>
                          <w:gridCol w:w="792"/>
                          <w:gridCol w:w="1010"/>
                          <w:gridCol w:w="999"/>
                          <w:gridCol w:w="999"/>
                          <w:gridCol w:w="703"/>
                          <w:gridCol w:w="556"/>
                        </w:tblGrid>
                        <w:tr w:rsidR="0024176C" w:rsidRPr="00CD5A53" w14:paraId="4B15EEEA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1242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BF6D6A9" w14:textId="77777777" w:rsidR="0024176C" w:rsidRPr="000243DD" w:rsidRDefault="0024176C" w:rsidP="0024176C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Baseline</w:t>
                              </w:r>
                              <w:r w:rsidRPr="000243DD">
                                <w:rPr>
                                  <w:b/>
                                  <w:color w:val="000000" w:themeColor="text1"/>
                                </w:rPr>
                                <w:t xml:space="preserve">  </w:t>
                              </w:r>
                            </w:p>
                          </w:tc>
                          <w:tc>
                            <w:tcPr>
                              <w:tcW w:w="754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77960634" w14:textId="77777777" w:rsidR="0024176C" w:rsidRPr="00CD5A53" w:rsidRDefault="0024176C" w:rsidP="0024176C">
                              <w:pPr>
                                <w:spacing w:before="240"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</w:t>
                              </w:r>
                              <w:r w:rsidRPr="00EB498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Output Tray</w:t>
                              </w:r>
                            </w:p>
                          </w:tc>
                          <w:tc>
                            <w:tcPr>
                              <w:tcW w:w="960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5178FFFC" w14:textId="77777777" w:rsidR="0024176C" w:rsidRPr="00CD5A53" w:rsidRDefault="0024176C" w:rsidP="0024176C">
                              <w:pPr>
                                <w:spacing w:before="240"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 containing</w:t>
                              </w:r>
                              <w:r w:rsidRPr="00E6786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 or CMY</w:t>
                              </w:r>
                            </w:p>
                          </w:tc>
                          <w:tc>
                            <w:tcPr>
                              <w:tcW w:w="2514" w:type="dxa"/>
                              <w:gridSpan w:val="3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</w:tcPr>
                            <w:p w14:paraId="2A015392" w14:textId="77777777" w:rsidR="0024176C" w:rsidRPr="00B17085" w:rsidRDefault="0024176C" w:rsidP="002417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Engine Cycles –</w:t>
                              </w:r>
                            </w:p>
                            <w:p w14:paraId="0FEFC688" w14:textId="77777777" w:rsidR="0024176C" w:rsidRPr="00B17085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Config Page</w:t>
                              </w:r>
                            </w:p>
                          </w:tc>
                          <w:tc>
                            <w:tcPr>
                              <w:tcW w:w="1998" w:type="dxa"/>
                              <w:gridSpan w:val="2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B7B8B9" w:themeFill="accent3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7CA0159C" w14:textId="77777777" w:rsidR="0024176C" w:rsidRPr="00FE782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 xml:space="preserve">Impressions –  </w:t>
                              </w:r>
                            </w:p>
                            <w:p w14:paraId="246A0972" w14:textId="77777777" w:rsidR="0024176C" w:rsidRPr="00CD5A53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>Usage Page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 w:val="restart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12F912FD" w14:textId="77777777" w:rsidR="0024176C" w:rsidRDefault="0024176C" w:rsidP="0024176C">
                              <w:pPr>
                                <w:spacing w:before="240" w:after="0" w:line="240" w:lineRule="auto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942FBD">
                                <w:rPr>
                                  <w:b/>
                                  <w:bCs/>
                                </w:rPr>
                                <w:t xml:space="preserve">Simplex </w:t>
                              </w:r>
                            </w:p>
                            <w:p w14:paraId="785A2CB4" w14:textId="77777777" w:rsidR="0024176C" w:rsidRDefault="0024176C" w:rsidP="0024176C">
                              <w:pPr>
                                <w:spacing w:before="240" w:after="0" w:line="240" w:lineRule="auto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671E975" w14:textId="77777777" w:rsidR="0024176C" w:rsidRPr="00FE782D" w:rsidRDefault="0024176C" w:rsidP="0024176C">
                              <w:pPr>
                                <w:spacing w:before="240" w:after="0" w:line="240" w:lineRule="auto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Duplex</w:t>
                              </w:r>
                            </w:p>
                          </w:tc>
                        </w:tr>
                        <w:tr w:rsidR="0024176C" w14:paraId="5C6D5172" w14:textId="77777777" w:rsidTr="00B6076D">
                          <w:trPr>
                            <w:trHeight w:val="780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37B76CE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vMerge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vAlign w:val="bottom"/>
                            </w:tcPr>
                            <w:p w14:paraId="5289709C" w14:textId="77777777" w:rsidR="0024176C" w:rsidRPr="003C0A10" w:rsidRDefault="0024176C" w:rsidP="0024176C">
                              <w:pPr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vMerge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7DB1FE37" w14:textId="77777777" w:rsidR="0024176C" w:rsidRDefault="0024176C" w:rsidP="0024176C">
                              <w:pPr>
                                <w:jc w:val="center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</w:tcPr>
                            <w:p w14:paraId="30727340" w14:textId="77777777" w:rsidR="0024176C" w:rsidRPr="00B17085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  <w:sz w:val="16"/>
                                </w:rPr>
                                <w:t>Engine Cycles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</w:tcPr>
                            <w:p w14:paraId="31BC2E0D" w14:textId="77777777" w:rsidR="0024176C" w:rsidRPr="00B17085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  <w:sz w:val="16"/>
                                </w:rPr>
                                <w:t>Color Engine Cycles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3EDFF" w:themeFill="accent1" w:themeFillTint="33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1B3F6D5C" w14:textId="77777777" w:rsidR="0024176C" w:rsidRPr="00B17085" w:rsidRDefault="0024176C" w:rsidP="0024176C">
                              <w:pPr>
                                <w:spacing w:line="240" w:lineRule="auto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  <w:sz w:val="16"/>
                                </w:rPr>
                                <w:t>Mono Engine Cycles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6B532495" w14:textId="77777777" w:rsidR="0024176C" w:rsidRPr="00881A87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A67511">
                                <w:rPr>
                                  <w:b/>
                                  <w:bCs/>
                                  <w:sz w:val="16"/>
                                </w:rPr>
                                <w:t>Color Impressions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6FAF50E0" w14:textId="77777777" w:rsidR="0024176C" w:rsidRPr="00881A87" w:rsidRDefault="0024176C" w:rsidP="0024176C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881A87"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  <w:t>Mono Impressions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8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C99"/>
                            </w:tcPr>
                            <w:p w14:paraId="33BE9F2E" w14:textId="77777777" w:rsidR="0024176C" w:rsidRDefault="0024176C" w:rsidP="0024176C">
                              <w:pPr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2ED80A7" w14:textId="77777777" w:rsidR="0024176C" w:rsidRDefault="0024176C" w:rsidP="0024176C">
                              <w:pPr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</w:tr>
                        <w:tr w:rsidR="0024176C" w:rsidRPr="003C0A10" w14:paraId="1FD84A60" w14:textId="77777777" w:rsidTr="00B6076D">
                          <w:trPr>
                            <w:trHeight w:val="644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8DA66E4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E5E8E8" w:themeFill="background2"/>
                              <w:vAlign w:val="bottom"/>
                            </w:tcPr>
                            <w:p w14:paraId="1DAA28EC" w14:textId="77777777" w:rsidR="0024176C" w:rsidRPr="008016E1" w:rsidRDefault="0024176C" w:rsidP="0024176C">
                              <w:pPr>
                                <w:spacing w:after="0" w:line="360" w:lineRule="auto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 w:rsidRPr="001103D1">
                                <w:rPr>
                                  <w:b/>
                                </w:rPr>
                                <w:t>Not Applicable</w:t>
                              </w: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E5E8E8" w:themeFill="background2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3F0B563" w14:textId="77777777" w:rsidR="0024176C" w:rsidRPr="000A0202" w:rsidRDefault="0024176C" w:rsidP="0024176C">
                              <w:pPr>
                                <w:spacing w:after="0" w:line="360" w:lineRule="auto"/>
                                <w:jc w:val="center"/>
                                <w:rPr>
                                  <w:sz w:val="24"/>
                                </w:rPr>
                              </w:pPr>
                              <w:r w:rsidRPr="001103D1">
                                <w:rPr>
                                  <w:b/>
                                </w:rPr>
                                <w:t>Not Applicable</w:t>
                              </w: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646B4DA9" w14:textId="0242B838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38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038F3D2A" w14:textId="5F0961B1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92A35E6" w14:textId="4FBC8C49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25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53627086" w14:textId="72EF21F2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31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0283B8D3" w14:textId="76637D1D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32</w:t>
                              </w: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12561899" w14:textId="4528645D" w:rsidR="0024176C" w:rsidRPr="001103D1" w:rsidRDefault="00BC277B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38</w:t>
                              </w: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dashed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0BFA63EE" w14:textId="6237CA38" w:rsidR="0024176C" w:rsidRPr="003C0A10" w:rsidRDefault="00BC277B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70C0"/>
                                </w:rPr>
                                <w:t>50</w:t>
                              </w:r>
                            </w:p>
                          </w:tc>
                        </w:tr>
                        <w:tr w:rsidR="0024176C" w:rsidRPr="00FE782D" w14:paraId="5FAC1ABA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D9D9D9" w:themeFill="background1" w:themeFillShade="D9"/>
                            </w:tcPr>
                            <w:p w14:paraId="47A9FF18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Step 2:  Print Document with the following settings defined in the Printer driver</w:t>
                              </w:r>
                            </w:p>
                          </w:tc>
                        </w:tr>
                        <w:tr w:rsidR="0024176C" w:rsidRPr="00FE782D" w14:paraId="6AA6E7D7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tbl>
                              <w:tblPr>
                                <w:tblStyle w:val="TableGrid"/>
                                <w:tblW w:w="0" w:type="auto"/>
                                <w:tblInd w:w="2028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710"/>
                                <w:gridCol w:w="2952"/>
                              </w:tblGrid>
                              <w:tr w:rsidR="00F8699E" w:rsidRPr="00993544" w14:paraId="01CFFD63" w14:textId="77777777" w:rsidTr="001D35E6">
                                <w:trPr>
                                  <w:trHeight w:val="155"/>
                                </w:trPr>
                                <w:tc>
                                  <w:tcPr>
                                    <w:tcW w:w="1710" w:type="dxa"/>
                                  </w:tcPr>
                                  <w:p w14:paraId="6FAC5DAB" w14:textId="77777777" w:rsidR="00F8699E" w:rsidRDefault="00F8699E" w:rsidP="0024176C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 w:rsidRPr="00D9762F">
                                      <w:rPr>
                                        <w:b/>
                                        <w:bCs/>
                                      </w:rPr>
                                      <w:t>Finishing tab</w:t>
                                    </w:r>
                                  </w:p>
                                  <w:p w14:paraId="688A37B2" w14:textId="426B4E7F" w:rsidR="00F8699E" w:rsidRPr="00D9762F" w:rsidRDefault="00F8699E" w:rsidP="0024176C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</w:rPr>
                                      <w:t>Color Tab</w:t>
                                    </w:r>
                                  </w:p>
                                </w:tc>
                                <w:tc>
                                  <w:tcPr>
                                    <w:tcW w:w="2952" w:type="dxa"/>
                                  </w:tcPr>
                                  <w:p w14:paraId="1B16D928" w14:textId="77777777" w:rsidR="00F8699E" w:rsidRPr="00993544" w:rsidRDefault="00F8699E" w:rsidP="0024176C">
                                    <w:pPr>
                                      <w:spacing w:after="0"/>
                                    </w:pPr>
                                    <w:r>
                                      <w:t xml:space="preserve"> </w:t>
                                    </w:r>
                                    <w:r w:rsidRPr="00993544">
                                      <w:t xml:space="preserve">Print on both sides = </w:t>
                                    </w:r>
                                    <w:r>
                                      <w:t>Enabled</w:t>
                                    </w:r>
                                  </w:p>
                                  <w:p w14:paraId="1987979C" w14:textId="569594CB" w:rsidR="00F8699E" w:rsidRPr="00993544" w:rsidRDefault="00F8699E" w:rsidP="0024176C">
                                    <w:pPr>
                                      <w:spacing w:after="0"/>
                                    </w:pPr>
                                    <w:r>
                                      <w:t xml:space="preserve"> </w:t>
                                    </w:r>
                                    <w:r w:rsidRPr="00993544">
                                      <w:t xml:space="preserve">Print Grayscale = </w:t>
                                    </w:r>
                                    <w:r>
                                      <w:t>Not Enabled</w:t>
                                    </w:r>
                                  </w:p>
                                </w:tc>
                              </w:tr>
                            </w:tbl>
                            <w:p w14:paraId="3AE12721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</w:tr>
                        <w:tr w:rsidR="0024176C" w:rsidRPr="00FE782D" w14:paraId="7C502331" w14:textId="77777777" w:rsidTr="00B6076D">
                          <w:trPr>
                            <w:trHeight w:val="330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D9D9D9" w:themeFill="background1" w:themeFillShade="D9"/>
                            </w:tcPr>
                            <w:p w14:paraId="20190E8E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Step 3:  Run script and record values in table below on row “Change”</w:t>
                              </w:r>
                            </w:p>
                          </w:tc>
                        </w:tr>
                        <w:tr w:rsidR="0024176C" w:rsidRPr="00FE782D" w14:paraId="4FB96E57" w14:textId="77777777" w:rsidTr="00B6076D">
                          <w:trPr>
                            <w:trHeight w:val="167"/>
                          </w:trPr>
                          <w:tc>
                            <w:tcPr>
                              <w:tcW w:w="1242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29630530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Change</w:t>
                              </w:r>
                            </w:p>
                          </w:tc>
                          <w:tc>
                            <w:tcPr>
                              <w:tcW w:w="754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56CADBFA" w14:textId="77777777" w:rsidR="0024176C" w:rsidRPr="00CD5A53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</w:t>
                              </w:r>
                              <w:r w:rsidRPr="00EB4986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Output Tray</w:t>
                              </w:r>
                            </w:p>
                          </w:tc>
                          <w:tc>
                            <w:tcPr>
                              <w:tcW w:w="960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3F65E1FC" w14:textId="77777777" w:rsidR="0024176C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Pages containing</w:t>
                              </w:r>
                              <w:r w:rsidRPr="00E6786D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  <w:p w14:paraId="429B440F" w14:textId="77777777" w:rsidR="0024176C" w:rsidRPr="00CD5A53" w:rsidRDefault="0024176C" w:rsidP="0024176C">
                              <w:pPr>
                                <w:spacing w:after="0" w:line="480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 or CMY</w:t>
                              </w:r>
                            </w:p>
                          </w:tc>
                          <w:tc>
                            <w:tcPr>
                              <w:tcW w:w="2514" w:type="dxa"/>
                              <w:gridSpan w:val="3"/>
                              <w:shd w:val="clear" w:color="auto" w:fill="C3EDFF" w:themeFill="accent1" w:themeFillTint="33"/>
                            </w:tcPr>
                            <w:p w14:paraId="598EC02D" w14:textId="77777777" w:rsidR="0024176C" w:rsidRPr="00B17085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Engine Cycles</w:t>
                              </w:r>
                            </w:p>
                          </w:tc>
                          <w:tc>
                            <w:tcPr>
                              <w:tcW w:w="1998" w:type="dxa"/>
                              <w:gridSpan w:val="2"/>
                              <w:tcBorders>
                                <w:top w:val="single" w:sz="12" w:space="0" w:color="000000" w:themeColor="text1"/>
                                <w:left w:val="nil"/>
                                <w:right w:val="single" w:sz="4" w:space="0" w:color="000000" w:themeColor="text1"/>
                              </w:tcBorders>
                              <w:shd w:val="clear" w:color="auto" w:fill="B7B8B9" w:themeFill="accent3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546F5830" w14:textId="77777777" w:rsidR="0024176C" w:rsidRPr="0013725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>Impressions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 w:val="restart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4E96FB1C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112C3A91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68CF7489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942FBD">
                                <w:rPr>
                                  <w:b/>
                                  <w:bCs/>
                                </w:rPr>
                                <w:t xml:space="preserve">Simplex </w:t>
                              </w:r>
                            </w:p>
                            <w:p w14:paraId="79B69DE2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 w:val="restart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6DD3D971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7349A515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6B4EF928" w14:textId="77777777" w:rsidR="0024176C" w:rsidRPr="00FE782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Duplex</w:t>
                              </w:r>
                            </w:p>
                          </w:tc>
                        </w:tr>
                        <w:tr w:rsidR="0024176C" w:rsidRPr="00FE782D" w14:paraId="6AE782E6" w14:textId="77777777" w:rsidTr="00B6076D">
                          <w:trPr>
                            <w:trHeight w:val="167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17CACE5C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5A5B4F3A" w14:textId="77777777" w:rsidR="0024176C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vMerge/>
                              <w:tcBorders>
                                <w:left w:val="single" w:sz="4" w:space="0" w:color="000000" w:themeColor="text1"/>
                              </w:tcBorders>
                              <w:shd w:val="clear" w:color="auto" w:fill="339933"/>
                            </w:tcPr>
                            <w:p w14:paraId="7BFB398F" w14:textId="77777777" w:rsidR="0024176C" w:rsidRDefault="0024176C" w:rsidP="0024176C">
                              <w:pPr>
                                <w:spacing w:after="0" w:line="276" w:lineRule="auto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2514" w:type="dxa"/>
                              <w:gridSpan w:val="3"/>
                              <w:tcBorders>
                                <w:bottom w:val="single" w:sz="4" w:space="0" w:color="auto"/>
                              </w:tcBorders>
                              <w:shd w:val="clear" w:color="auto" w:fill="C3EDFF" w:themeFill="accent1" w:themeFillTint="33"/>
                            </w:tcPr>
                            <w:p w14:paraId="6FDC2CD1" w14:textId="77777777" w:rsidR="0024176C" w:rsidRPr="00B17085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17085">
                                <w:rPr>
                                  <w:b/>
                                  <w:bCs/>
                                </w:rPr>
                                <w:t>Config Page</w:t>
                              </w:r>
                            </w:p>
                          </w:tc>
                          <w:tc>
                            <w:tcPr>
                              <w:tcW w:w="1998" w:type="dxa"/>
                              <w:gridSpan w:val="2"/>
                              <w:tcBorders>
                                <w:left w:val="nil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B7B8B9" w:themeFill="accent3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CB03028" w14:textId="77777777" w:rsidR="0024176C" w:rsidRPr="00FE782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E782D">
                                <w:rPr>
                                  <w:b/>
                                  <w:bCs/>
                                </w:rPr>
                                <w:t>Usage Page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E344D77" w14:textId="77777777" w:rsidR="0024176C" w:rsidRPr="00942FBD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778CAD76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</w:tr>
                        <w:tr w:rsidR="0024176C" w14:paraId="7F2FF584" w14:textId="77777777" w:rsidTr="00B6076D">
                          <w:trPr>
                            <w:trHeight w:val="528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4E959549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vAlign w:val="bottom"/>
                            </w:tcPr>
                            <w:p w14:paraId="5B8CE25E" w14:textId="77777777" w:rsidR="0024176C" w:rsidRPr="003C0A10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339933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46D5099D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1E5F5" w:themeFill="accent4" w:themeFillTint="99"/>
                            </w:tcPr>
                            <w:p w14:paraId="75DEA13A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Total</w:t>
                              </w:r>
                            </w:p>
                            <w:p w14:paraId="78DC1C10" w14:textId="77777777" w:rsidR="0024176C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</w:rPr>
                                <w:t>Engine</w:t>
                              </w:r>
                            </w:p>
                            <w:p w14:paraId="2F2D8487" w14:textId="77777777" w:rsidR="0024176C" w:rsidRPr="00B777C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777C7">
                                <w:rPr>
                                  <w:b/>
                                  <w:bCs/>
                                  <w:sz w:val="16"/>
                                </w:rPr>
                                <w:t>Cycles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1E5F5" w:themeFill="accent4" w:themeFillTint="99"/>
                            </w:tcPr>
                            <w:p w14:paraId="00420C7C" w14:textId="77777777" w:rsidR="0024176C" w:rsidRPr="00B777C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16"/>
                                </w:rPr>
                              </w:pPr>
                              <w:r w:rsidRPr="00B777C7">
                                <w:rPr>
                                  <w:b/>
                                  <w:bCs/>
                                  <w:sz w:val="16"/>
                                </w:rPr>
                                <w:t>Color Engine Cycles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1E5F5" w:themeFill="accent4" w:themeFillTint="99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00E59192" w14:textId="77777777" w:rsidR="0024176C" w:rsidRPr="00881A8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881A87"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  <w:t>Mono Engine Cycles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020E3B14" w14:textId="77777777" w:rsidR="0024176C" w:rsidRPr="00881A8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A67511">
                                <w:rPr>
                                  <w:b/>
                                  <w:bCs/>
                                  <w:sz w:val="16"/>
                                </w:rPr>
                                <w:t>Color Impressions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CCD2D2" w:themeFill="background2" w:themeFillShade="E6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  <w:hideMark/>
                            </w:tcPr>
                            <w:p w14:paraId="76FD101E" w14:textId="77777777" w:rsidR="0024176C" w:rsidRPr="00881A87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</w:pPr>
                              <w:r w:rsidRPr="00881A87">
                                <w:rPr>
                                  <w:b/>
                                  <w:bCs/>
                                  <w:color w:val="000000"/>
                                  <w:sz w:val="16"/>
                                </w:rPr>
                                <w:t>Mono Impressions</w:t>
                              </w:r>
                            </w:p>
                          </w:tc>
                          <w:tc>
                            <w:tcPr>
                              <w:tcW w:w="703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8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C99"/>
                            </w:tcPr>
                            <w:p w14:paraId="6560479C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556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12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C000"/>
                            </w:tcPr>
                            <w:p w14:paraId="39A80E0E" w14:textId="77777777" w:rsidR="0024176C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0000"/>
                                </w:rPr>
                              </w:pPr>
                            </w:p>
                          </w:tc>
                        </w:tr>
                        <w:tr w:rsidR="0024176C" w:rsidRPr="003C0A10" w14:paraId="6F84EF94" w14:textId="77777777" w:rsidTr="00B6076D">
                          <w:trPr>
                            <w:trHeight w:val="495"/>
                          </w:trPr>
                          <w:tc>
                            <w:tcPr>
                              <w:tcW w:w="1242" w:type="dxa"/>
                              <w:vMerge/>
                              <w:tcBorders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DEABF43" w14:textId="77777777" w:rsidR="0024176C" w:rsidRPr="000243DD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color w:val="000000" w:themeColor="text1"/>
                                </w:rPr>
                              </w:pP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vAlign w:val="bottom"/>
                            </w:tcPr>
                            <w:p w14:paraId="61B86659" w14:textId="247F0428" w:rsidR="0024176C" w:rsidRPr="008016E1" w:rsidRDefault="00BC277B" w:rsidP="0024176C">
                              <w:pPr>
                                <w:spacing w:after="0" w:line="360" w:lineRule="auto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7A3B4BA8" w14:textId="1CE2E856" w:rsidR="0024176C" w:rsidRPr="00260C57" w:rsidRDefault="0024176C" w:rsidP="0024176C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    </w:t>
                              </w:r>
                              <w:r w:rsidRPr="00260C57">
                                <w:rPr>
                                  <w:b/>
                                  <w:bCs/>
                                  <w:sz w:val="24"/>
                                </w:rPr>
                                <w:t>K=</w:t>
                              </w:r>
                              <w:r w:rsidR="00BC277B">
                                <w:rPr>
                                  <w:b/>
                                  <w:bCs/>
                                  <w:sz w:val="24"/>
                                </w:rPr>
                                <w:t>1</w:t>
                              </w:r>
                            </w:p>
                            <w:p w14:paraId="4FD25860" w14:textId="6FD31406" w:rsidR="0024176C" w:rsidRPr="000A0202" w:rsidRDefault="0024176C" w:rsidP="0024176C">
                              <w:pPr>
                                <w:spacing w:after="0" w:line="240" w:lineRule="auto"/>
                                <w:ind w:left="-36"/>
                                <w:rPr>
                                  <w:sz w:val="24"/>
                                </w:rPr>
                              </w:pPr>
                              <w:r w:rsidRPr="00260C57">
                                <w:rPr>
                                  <w:b/>
                                  <w:bCs/>
                                  <w:sz w:val="24"/>
                                </w:rPr>
                                <w:t>CMY=</w:t>
                              </w:r>
                              <w:r w:rsidR="00BC277B">
                                <w:rPr>
                                  <w:b/>
                                  <w:bCs/>
                                  <w:sz w:val="24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53954DE4" w14:textId="69531AAB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42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1D9F6B3" w14:textId="146C42A2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14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41DA06D2" w14:textId="053A9FB8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28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4447F4D" w14:textId="641A21FA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32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32D4A515" w14:textId="1ABC47E9" w:rsidR="0024176C" w:rsidRPr="000A0202" w:rsidRDefault="00BC277B" w:rsidP="0024176C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33</w:t>
                              </w: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18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2CDF6FD" w14:textId="698C6E75" w:rsidR="0024176C" w:rsidRPr="001103D1" w:rsidRDefault="00BC277B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38</w:t>
                              </w: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12" w:space="0" w:color="000000" w:themeColor="text1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52891203" w14:textId="27297B13" w:rsidR="0024176C" w:rsidRPr="003C0A10" w:rsidRDefault="00BC277B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70C0"/>
                                </w:rPr>
                                <w:t>52</w:t>
                              </w:r>
                            </w:p>
                          </w:tc>
                        </w:tr>
                        <w:tr w:rsidR="0024176C" w:rsidRPr="003C0A10" w14:paraId="31DF19D8" w14:textId="77777777" w:rsidTr="00B6076D">
                          <w:trPr>
                            <w:trHeight w:val="267"/>
                          </w:trPr>
                          <w:tc>
                            <w:tcPr>
                              <w:tcW w:w="8727" w:type="dxa"/>
                              <w:gridSpan w:val="10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D9D9D9" w:themeFill="background1" w:themeFillShade="D9"/>
                            </w:tcPr>
                            <w:p w14:paraId="59E7EF95" w14:textId="77777777" w:rsidR="0024176C" w:rsidRPr="003C0A10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  <w:r w:rsidRPr="002F3678">
                                <w:rPr>
                                  <w:b/>
                                  <w:bCs/>
                                </w:rPr>
                                <w:t>Step 4:  Subtract row “</w:t>
                              </w:r>
                              <w:proofErr w:type="spellStart"/>
                              <w:r w:rsidRPr="002F3678">
                                <w:rPr>
                                  <w:b/>
                                  <w:bCs/>
                                </w:rPr>
                                <w:t>Basline</w:t>
                              </w:r>
                              <w:proofErr w:type="spellEnd"/>
                              <w:r w:rsidRPr="002F3678">
                                <w:rPr>
                                  <w:b/>
                                  <w:bCs/>
                                </w:rPr>
                                <w:t>” from row “Change” and record different row below “Delta”</w:t>
                              </w:r>
                            </w:p>
                          </w:tc>
                        </w:tr>
                        <w:tr w:rsidR="0024176C" w:rsidRPr="003C0A10" w14:paraId="45DDEEF7" w14:textId="77777777" w:rsidTr="00D1156A">
                          <w:trPr>
                            <w:trHeight w:val="546"/>
                          </w:trPr>
                          <w:tc>
                            <w:tcPr>
                              <w:tcW w:w="124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56EF50D4" w14:textId="77777777" w:rsidR="0024176C" w:rsidRPr="00395D54" w:rsidRDefault="0024176C" w:rsidP="0024176C">
                              <w:pPr>
                                <w:spacing w:after="0" w:line="360" w:lineRule="auto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Delta</w:t>
                              </w: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auto"/>
                              <w:vAlign w:val="bottom"/>
                            </w:tcPr>
                            <w:p w14:paraId="35FCBB4B" w14:textId="77777777" w:rsidR="0024176C" w:rsidRPr="008016E1" w:rsidRDefault="0024176C" w:rsidP="0024176C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auto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045F2FAD" w14:textId="61CA000E" w:rsidR="0024176C" w:rsidRPr="008016E1" w:rsidRDefault="0024176C" w:rsidP="0024176C">
                              <w:pPr>
                                <w:spacing w:after="0"/>
                                <w:rPr>
                                  <w:b/>
                                  <w:bCs/>
                                  <w:color w:val="0070C0"/>
                                </w:rPr>
                              </w:pP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52B4BF89" w14:textId="25F7AA65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  <w:r w:rsidR="00BC277B">
                                <w:rPr>
                                  <w:sz w:val="24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7B24D3BE" w14:textId="51217470" w:rsidR="0024176C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</w:t>
                              </w:r>
                              <w:r w:rsidR="00BC277B"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4EDC0C38" w14:textId="6C5E93A5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  <w:r w:rsidR="00BC277B">
                                <w:rPr>
                                  <w:sz w:val="24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6ACDA545" w14:textId="0B2F42D2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</w:t>
                              </w:r>
                              <w:r w:rsidR="00BC277B">
                                <w:rPr>
                                  <w:sz w:val="24"/>
                                </w:rPr>
                                <w:t xml:space="preserve"> 1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6E4A3B9A" w14:textId="4BCDDFD3" w:rsidR="0024176C" w:rsidRPr="000A0202" w:rsidRDefault="0024176C" w:rsidP="0024176C">
                              <w:pPr>
                                <w:spacing w:before="240"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 </w:t>
                              </w:r>
                              <w:r w:rsidR="00BC277B"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30DD86BF" w14:textId="77777777" w:rsidR="0024176C" w:rsidRPr="001103D1" w:rsidRDefault="0024176C" w:rsidP="0024176C">
                              <w:pPr>
                                <w:spacing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 w14:paraId="3D871458" w14:textId="3CF46FA1" w:rsidR="0024176C" w:rsidRPr="001103D1" w:rsidRDefault="0024176C" w:rsidP="0024176C">
                              <w:pPr>
                                <w:spacing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+</w:t>
                              </w:r>
                              <w:r w:rsidR="00BC277B">
                                <w:rPr>
                                  <w:sz w:val="24"/>
                                </w:rPr>
                                <w:t xml:space="preserve"> 0</w:t>
                              </w: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single" w:sz="4" w:space="0" w:color="auto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02244E56" w14:textId="0351D4F7" w:rsidR="0024176C" w:rsidRPr="001103D1" w:rsidRDefault="0024176C" w:rsidP="0024176C">
                              <w:pPr>
                                <w:spacing w:before="240" w:after="0"/>
                                <w:rPr>
                                  <w:b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  <w:r w:rsidR="00BC277B">
                                <w:rPr>
                                  <w:sz w:val="24"/>
                                </w:rPr>
                                <w:t>2</w:t>
                              </w:r>
                            </w:p>
                          </w:tc>
                        </w:tr>
                        <w:tr w:rsidR="0024176C" w:rsidRPr="003C0A10" w14:paraId="2D8B3B03" w14:textId="77777777" w:rsidTr="00B6076D">
                          <w:trPr>
                            <w:trHeight w:val="467"/>
                          </w:trPr>
                          <w:tc>
                            <w:tcPr>
                              <w:tcW w:w="124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6E255CA3" w14:textId="77777777" w:rsidR="0024176C" w:rsidRPr="00D9762F" w:rsidRDefault="0024176C" w:rsidP="002417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color w:val="000000"/>
                                  <w:sz w:val="10"/>
                                  <w:szCs w:val="14"/>
                                </w:rPr>
                              </w:pPr>
                              <w:r w:rsidRPr="00D9762F">
                                <w:rPr>
                                  <w:b/>
                                  <w:color w:val="000000"/>
                                  <w:sz w:val="14"/>
                                  <w:szCs w:val="18"/>
                                </w:rPr>
                                <w:t>Expected Yes / No</w:t>
                              </w:r>
                            </w:p>
                          </w:tc>
                          <w:tc>
                            <w:tcPr>
                              <w:tcW w:w="754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vAlign w:val="bottom"/>
                            </w:tcPr>
                            <w:p w14:paraId="2A5FC111" w14:textId="4F725A37" w:rsidR="0024176C" w:rsidRPr="008016E1" w:rsidRDefault="00BC277B" w:rsidP="002417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6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  <w:vAlign w:val="bottom"/>
                            </w:tcPr>
                            <w:p w14:paraId="367E79B9" w14:textId="70A857AB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71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D10922A" w14:textId="7563040B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No</w:t>
                              </w:r>
                            </w:p>
                          </w:tc>
                          <w:tc>
                            <w:tcPr>
                              <w:tcW w:w="792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6FC41492" w14:textId="44CBE09B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1010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50561189" w14:textId="599304B5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10EB8F36" w14:textId="7246B56D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99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  <w:noWrap/>
                              <w:tc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cMar>
                            </w:tcPr>
                            <w:p w14:paraId="37E1C74F" w14:textId="426E52AD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703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6BA8007B" w14:textId="0E0DC4EB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556" w:type="dxa"/>
                              <w:tcBorders>
                                <w:top w:val="single" w:sz="4" w:space="0" w:color="auto"/>
                                <w:left w:val="single" w:sz="4" w:space="0" w:color="000000" w:themeColor="text1"/>
                                <w:bottom w:val="double" w:sz="4" w:space="0" w:color="000000" w:themeColor="text1"/>
                                <w:right w:val="single" w:sz="4" w:space="0" w:color="000000" w:themeColor="text1"/>
                              </w:tcBorders>
                              <w:shd w:val="clear" w:color="auto" w:fill="FFFFFF" w:themeFill="background1"/>
                            </w:tcPr>
                            <w:p w14:paraId="27276645" w14:textId="6EEBA6E0" w:rsidR="0024176C" w:rsidRDefault="00BC277B" w:rsidP="0024176C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Yes</w:t>
                              </w:r>
                            </w:p>
                          </w:tc>
                        </w:tr>
                      </w:tbl>
                      <w:p w14:paraId="5163A2AD" w14:textId="77777777" w:rsidR="0024176C" w:rsidRDefault="0024176C" w:rsidP="0024176C">
                        <w:pPr>
                          <w:spacing w:after="0"/>
                          <w:ind w:left="260"/>
                          <w:rPr>
                            <w:sz w:val="22"/>
                            <w:szCs w:val="18"/>
                          </w:rPr>
                        </w:pPr>
                      </w:p>
                    </w:tc>
                  </w:tr>
                </w:tbl>
                <w:p w14:paraId="40A6FD61" w14:textId="77777777" w:rsidR="00A3355E" w:rsidRDefault="00EA4C7E" w:rsidP="00782160">
                  <w:pPr>
                    <w:spacing w:after="0" w:line="240" w:lineRule="auto"/>
                    <w:textAlignment w:val="baseline"/>
                    <w:rPr>
                      <w:bCs/>
                      <w:sz w:val="22"/>
                    </w:rPr>
                  </w:pPr>
                  <w:r>
                    <w:rPr>
                      <w:bCs/>
                      <w:sz w:val="22"/>
                    </w:rPr>
                    <w:t xml:space="preserve">2 sheets of media </w:t>
                  </w:r>
                  <w:r w:rsidR="001D35E6">
                    <w:rPr>
                      <w:bCs/>
                      <w:sz w:val="22"/>
                    </w:rPr>
                    <w:t>picked from input tray and delivered</w:t>
                  </w:r>
                  <w:r>
                    <w:rPr>
                      <w:bCs/>
                      <w:sz w:val="22"/>
                    </w:rPr>
                    <w:t xml:space="preserve"> </w:t>
                  </w:r>
                  <w:r w:rsidR="001D35E6">
                    <w:rPr>
                      <w:bCs/>
                      <w:sz w:val="22"/>
                    </w:rPr>
                    <w:t>to output tray</w:t>
                  </w:r>
                  <w:r>
                    <w:rPr>
                      <w:bCs/>
                      <w:sz w:val="22"/>
                    </w:rPr>
                    <w:t xml:space="preserve">.  </w:t>
                  </w:r>
                  <w:r w:rsidR="009543EF">
                    <w:rPr>
                      <w:bCs/>
                      <w:sz w:val="22"/>
                    </w:rPr>
                    <w:t>Sheet 1, f</w:t>
                  </w:r>
                  <w:r>
                    <w:rPr>
                      <w:bCs/>
                      <w:sz w:val="22"/>
                    </w:rPr>
                    <w:t>ront</w:t>
                  </w:r>
                  <w:r w:rsidR="009406D5">
                    <w:rPr>
                      <w:bCs/>
                      <w:sz w:val="22"/>
                    </w:rPr>
                    <w:t>side</w:t>
                  </w:r>
                  <w:r>
                    <w:rPr>
                      <w:bCs/>
                      <w:sz w:val="22"/>
                    </w:rPr>
                    <w:t xml:space="preserve"> page K only, backside </w:t>
                  </w:r>
                  <w:r w:rsidR="00BD04FC">
                    <w:rPr>
                      <w:bCs/>
                      <w:sz w:val="22"/>
                    </w:rPr>
                    <w:t xml:space="preserve">no toner/ink.  </w:t>
                  </w:r>
                  <w:r w:rsidR="009543EF">
                    <w:rPr>
                      <w:bCs/>
                      <w:sz w:val="22"/>
                    </w:rPr>
                    <w:t xml:space="preserve">Sheet </w:t>
                  </w:r>
                  <w:r w:rsidR="00E02441">
                    <w:rPr>
                      <w:bCs/>
                      <w:sz w:val="22"/>
                    </w:rPr>
                    <w:t>2</w:t>
                  </w:r>
                  <w:r w:rsidR="009543EF">
                    <w:rPr>
                      <w:bCs/>
                      <w:sz w:val="22"/>
                    </w:rPr>
                    <w:t>, front</w:t>
                  </w:r>
                  <w:r w:rsidR="00512864">
                    <w:rPr>
                      <w:bCs/>
                      <w:sz w:val="22"/>
                    </w:rPr>
                    <w:t>side</w:t>
                  </w:r>
                  <w:r w:rsidR="009543EF">
                    <w:rPr>
                      <w:bCs/>
                      <w:sz w:val="22"/>
                    </w:rPr>
                    <w:t xml:space="preserve"> </w:t>
                  </w:r>
                  <w:r w:rsidR="00782160">
                    <w:rPr>
                      <w:bCs/>
                      <w:sz w:val="22"/>
                    </w:rPr>
                    <w:t>CMYK</w:t>
                  </w:r>
                  <w:r w:rsidR="00512864">
                    <w:rPr>
                      <w:bCs/>
                      <w:sz w:val="22"/>
                    </w:rPr>
                    <w:t>, backside no CMYK</w:t>
                  </w:r>
                  <w:r w:rsidR="00782160">
                    <w:rPr>
                      <w:bCs/>
                      <w:sz w:val="22"/>
                    </w:rPr>
                    <w:t xml:space="preserve">.  </w:t>
                  </w:r>
                </w:p>
                <w:p w14:paraId="7A7FE062" w14:textId="5D70DD4B" w:rsidR="00A3355E" w:rsidRDefault="006626BE" w:rsidP="00782160">
                  <w:pPr>
                    <w:spacing w:after="0" w:line="240" w:lineRule="auto"/>
                    <w:textAlignment w:val="baseline"/>
                    <w:rPr>
                      <w:bCs/>
                      <w:sz w:val="20"/>
                      <w:szCs w:val="20"/>
                    </w:rPr>
                  </w:pPr>
                  <w:r w:rsidRPr="006626BE">
                    <w:rPr>
                      <w:b/>
                      <w:color w:val="FFFFFF" w:themeColor="background1"/>
                      <w:szCs w:val="18"/>
                      <w:highlight w:val="red"/>
                    </w:rPr>
                    <w:t>X</w:t>
                  </w:r>
                  <w:r w:rsidRPr="006626BE">
                    <w:rPr>
                      <w:bCs/>
                      <w:sz w:val="12"/>
                      <w:szCs w:val="12"/>
                    </w:rPr>
                    <w:t xml:space="preserve"> </w:t>
                  </w:r>
                  <w:r w:rsidRPr="006626BE">
                    <w:rPr>
                      <w:bCs/>
                      <w:sz w:val="20"/>
                      <w:szCs w:val="20"/>
                    </w:rPr>
                    <w:t>Engine</w:t>
                  </w:r>
                  <w:r w:rsidR="0024176C" w:rsidRPr="006626BE">
                    <w:rPr>
                      <w:bCs/>
                      <w:sz w:val="20"/>
                      <w:szCs w:val="20"/>
                    </w:rPr>
                    <w:t xml:space="preserve"> 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 xml:space="preserve">Cycles counted </w:t>
                  </w:r>
                  <w:r w:rsidR="00A3355E" w:rsidRPr="00A3355E">
                    <w:rPr>
                      <w:bCs/>
                      <w:color w:val="FF0000"/>
                      <w:sz w:val="20"/>
                      <w:szCs w:val="20"/>
                    </w:rPr>
                    <w:t>4</w:t>
                  </w:r>
                  <w:r w:rsidR="00A3355E">
                    <w:rPr>
                      <w:bCs/>
                      <w:color w:val="FF0000"/>
                      <w:sz w:val="20"/>
                      <w:szCs w:val="20"/>
                    </w:rPr>
                    <w:t xml:space="preserve"> (</w:t>
                  </w:r>
                  <w:r w:rsidR="0024176C" w:rsidRPr="00A3355E">
                    <w:rPr>
                      <w:bCs/>
                      <w:color w:val="FF0000"/>
                      <w:sz w:val="20"/>
                      <w:szCs w:val="20"/>
                    </w:rPr>
                    <w:t>3 mono</w:t>
                  </w:r>
                  <w:r w:rsidR="008843A3" w:rsidRPr="00A3355E">
                    <w:rPr>
                      <w:bCs/>
                      <w:color w:val="FF0000"/>
                      <w:sz w:val="20"/>
                      <w:szCs w:val="20"/>
                    </w:rPr>
                    <w:t xml:space="preserve"> </w:t>
                  </w:r>
                  <w:r w:rsidR="008843A3">
                    <w:rPr>
                      <w:bCs/>
                      <w:sz w:val="20"/>
                      <w:szCs w:val="20"/>
                    </w:rPr>
                    <w:t>and 1 color</w:t>
                  </w:r>
                  <w:r w:rsidR="00A3355E">
                    <w:rPr>
                      <w:bCs/>
                      <w:sz w:val="20"/>
                      <w:szCs w:val="20"/>
                    </w:rPr>
                    <w:t>)</w:t>
                  </w:r>
                  <w:r w:rsidR="008843A3">
                    <w:rPr>
                      <w:bCs/>
                      <w:sz w:val="20"/>
                      <w:szCs w:val="20"/>
                    </w:rPr>
                    <w:t>.  I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>mpressions counted 1 mono</w:t>
                  </w:r>
                  <w:r w:rsidR="00A3355E">
                    <w:rPr>
                      <w:bCs/>
                      <w:sz w:val="20"/>
                      <w:szCs w:val="20"/>
                    </w:rPr>
                    <w:t xml:space="preserve"> 1 color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 xml:space="preserve">.  </w:t>
                  </w:r>
                </w:p>
                <w:p w14:paraId="5A33568C" w14:textId="3474A8E3" w:rsidR="0024176C" w:rsidRPr="00990EEC" w:rsidRDefault="003C2140" w:rsidP="00782160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</w:pPr>
                  <w:r>
                    <w:rPr>
                      <w:bCs/>
                      <w:sz w:val="20"/>
                      <w:szCs w:val="20"/>
                    </w:rPr>
                    <w:t>If using Engine Cycles h</w:t>
                  </w:r>
                  <w:r w:rsidR="0024176C" w:rsidRPr="0072786B">
                    <w:rPr>
                      <w:bCs/>
                      <w:sz w:val="20"/>
                      <w:szCs w:val="20"/>
                    </w:rPr>
                    <w:t>ow should the customer be billed?</w:t>
                  </w:r>
                  <w:r>
                    <w:rPr>
                      <w:bCs/>
                      <w:sz w:val="20"/>
                      <w:szCs w:val="20"/>
                    </w:rPr>
                    <w:t xml:space="preserve">  </w:t>
                  </w:r>
                </w:p>
              </w:tc>
              <w:tc>
                <w:tcPr>
                  <w:tcW w:w="8742" w:type="dxa"/>
                </w:tcPr>
                <w:p w14:paraId="7E8C1AB6" w14:textId="77777777" w:rsidR="0024176C" w:rsidRPr="00654617" w:rsidRDefault="0024176C" w:rsidP="0024176C">
                  <w:pPr>
                    <w:spacing w:after="0"/>
                    <w:ind w:left="253"/>
                    <w:rPr>
                      <w:rFonts w:eastAsia="Times New Roman" w:cs="Times New Roman"/>
                      <w:b/>
                      <w:bCs/>
                      <w:sz w:val="22"/>
                    </w:rPr>
                  </w:pPr>
                </w:p>
              </w:tc>
            </w:tr>
          </w:tbl>
          <w:p w14:paraId="14CD2A9B" w14:textId="65E3113B" w:rsidR="00FF09F4" w:rsidRPr="006F5AC2" w:rsidRDefault="00FF09F4" w:rsidP="00782160">
            <w:pPr>
              <w:spacing w:after="0"/>
              <w:ind w:left="260"/>
              <w:rPr>
                <w:bCs/>
                <w:sz w:val="22"/>
              </w:rPr>
            </w:pPr>
          </w:p>
        </w:tc>
      </w:tr>
    </w:tbl>
    <w:p w14:paraId="1AB1E478" w14:textId="75D5DA9E" w:rsidR="00126C99" w:rsidRDefault="00FF09F4">
      <w:pPr>
        <w:spacing w:after="160" w:line="259" w:lineRule="auto"/>
        <w:rPr>
          <w:rFonts w:ascii="HP Simplified Light" w:hAnsi="HP Simplified Light"/>
          <w:color w:val="0096D6" w:themeColor="accent1"/>
          <w:sz w:val="28"/>
        </w:rPr>
      </w:pPr>
      <w:r>
        <w:br w:type="page"/>
      </w:r>
    </w:p>
    <w:p w14:paraId="3770B79F" w14:textId="560B2870" w:rsidR="003E0BEF" w:rsidRDefault="00C67730" w:rsidP="003E0BEF">
      <w:pPr>
        <w:pStyle w:val="Heading2"/>
        <w:ind w:left="0"/>
      </w:pPr>
      <w:bookmarkStart w:id="16" w:name="_Toc56406330"/>
      <w:r>
        <w:lastRenderedPageBreak/>
        <w:t>Lab 3</w:t>
      </w:r>
      <w:r w:rsidR="0001491D">
        <w:t xml:space="preserve"> – High Quality Grayscale</w:t>
      </w:r>
      <w:bookmarkEnd w:id="16"/>
    </w:p>
    <w:tbl>
      <w:tblPr>
        <w:tblW w:w="174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7"/>
        <w:gridCol w:w="8717"/>
      </w:tblGrid>
      <w:tr w:rsidR="00BA74B7" w:rsidRPr="00654617" w14:paraId="73457E73" w14:textId="77777777" w:rsidTr="006626BE">
        <w:tc>
          <w:tcPr>
            <w:tcW w:w="8742" w:type="dxa"/>
          </w:tcPr>
          <w:p w14:paraId="3E0FD966" w14:textId="1490319F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  <w:r w:rsidRPr="00916D40">
              <w:rPr>
                <w:b/>
                <w:color w:val="C00000"/>
                <w:sz w:val="22"/>
                <w:szCs w:val="18"/>
              </w:rPr>
              <w:t>Filename = StudentLab-TestDoc</w:t>
            </w:r>
            <w:r w:rsidR="00A3355E">
              <w:rPr>
                <w:b/>
                <w:color w:val="C00000"/>
                <w:sz w:val="22"/>
                <w:szCs w:val="18"/>
              </w:rPr>
              <w:t>3</w:t>
            </w:r>
            <w:r w:rsidRPr="00916D40">
              <w:rPr>
                <w:b/>
                <w:color w:val="C00000"/>
                <w:sz w:val="22"/>
                <w:szCs w:val="18"/>
              </w:rPr>
              <w:t>.rtf</w:t>
            </w:r>
          </w:p>
        </w:tc>
        <w:tc>
          <w:tcPr>
            <w:tcW w:w="8742" w:type="dxa"/>
          </w:tcPr>
          <w:p w14:paraId="0113E504" w14:textId="77777777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</w:p>
        </w:tc>
      </w:tr>
      <w:tr w:rsidR="00BA74B7" w:rsidRPr="00654617" w14:paraId="6FA5028B" w14:textId="77777777" w:rsidTr="006626BE">
        <w:tc>
          <w:tcPr>
            <w:tcW w:w="8742" w:type="dxa"/>
          </w:tcPr>
          <w:tbl>
            <w:tblPr>
              <w:tblStyle w:val="TableGrid"/>
              <w:tblW w:w="0" w:type="auto"/>
              <w:tblInd w:w="2501" w:type="dxa"/>
              <w:tblLook w:val="04A0" w:firstRow="1" w:lastRow="0" w:firstColumn="1" w:lastColumn="0" w:noHBand="0" w:noVBand="1"/>
            </w:tblPr>
            <w:tblGrid>
              <w:gridCol w:w="2970"/>
              <w:gridCol w:w="719"/>
            </w:tblGrid>
            <w:tr w:rsidR="00BA74B7" w14:paraId="43DC1397" w14:textId="77777777" w:rsidTr="006626BE">
              <w:trPr>
                <w:trHeight w:val="262"/>
              </w:trPr>
              <w:tc>
                <w:tcPr>
                  <w:tcW w:w="3689" w:type="dxa"/>
                  <w:gridSpan w:val="2"/>
                </w:tcPr>
                <w:p w14:paraId="4C11043A" w14:textId="77777777" w:rsidR="00BA74B7" w:rsidRPr="00990EEC" w:rsidRDefault="00BA74B7" w:rsidP="006626BE">
                  <w:pPr>
                    <w:spacing w:after="0" w:line="240" w:lineRule="auto"/>
                    <w:jc w:val="center"/>
                    <w:textAlignment w:val="baseline"/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</w:pPr>
                  <w:r w:rsidRPr="00990EEC">
                    <w:rPr>
                      <w:rFonts w:ascii="HP Simplified Light" w:eastAsia="Times New Roman" w:hAnsi="HP Simplified Light" w:cs="Segoe UI"/>
                      <w:b/>
                      <w:bCs/>
                      <w:sz w:val="22"/>
                    </w:rPr>
                    <w:t>Document Properties</w:t>
                  </w:r>
                </w:p>
              </w:tc>
            </w:tr>
            <w:tr w:rsidR="00BA74B7" w14:paraId="1CF0B631" w14:textId="77777777" w:rsidTr="006626BE">
              <w:trPr>
                <w:trHeight w:val="262"/>
              </w:trPr>
              <w:tc>
                <w:tcPr>
                  <w:tcW w:w="2970" w:type="dxa"/>
                </w:tcPr>
                <w:p w14:paraId="6CE85E9F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File d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ocument</w:t>
                  </w: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has ‘x’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pages</w:t>
                  </w:r>
                </w:p>
              </w:tc>
              <w:tc>
                <w:tcPr>
                  <w:tcW w:w="719" w:type="dxa"/>
                </w:tcPr>
                <w:p w14:paraId="2982E0A4" w14:textId="16CAAE6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BA74B7" w14:paraId="5C24B7D5" w14:textId="77777777" w:rsidTr="006626BE">
              <w:tc>
                <w:tcPr>
                  <w:tcW w:w="2970" w:type="dxa"/>
                </w:tcPr>
                <w:p w14:paraId="598A3BA2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with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 CMY</w:t>
                  </w:r>
                </w:p>
              </w:tc>
              <w:tc>
                <w:tcPr>
                  <w:tcW w:w="719" w:type="dxa"/>
                </w:tcPr>
                <w:p w14:paraId="271E9AC8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1</w:t>
                  </w:r>
                </w:p>
              </w:tc>
            </w:tr>
            <w:tr w:rsidR="00BA74B7" w14:paraId="17B457D1" w14:textId="77777777" w:rsidTr="006626BE">
              <w:tc>
                <w:tcPr>
                  <w:tcW w:w="2970" w:type="dxa"/>
                </w:tcPr>
                <w:p w14:paraId="07AD43AB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</w:t>
                  </w: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with 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K only</w:t>
                  </w:r>
                </w:p>
              </w:tc>
              <w:tc>
                <w:tcPr>
                  <w:tcW w:w="719" w:type="dxa"/>
                </w:tcPr>
                <w:p w14:paraId="1D09B012" w14:textId="68029AC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0</w:t>
                  </w:r>
                </w:p>
              </w:tc>
            </w:tr>
            <w:tr w:rsidR="00BA74B7" w14:paraId="14598E9F" w14:textId="77777777" w:rsidTr="006626BE">
              <w:tc>
                <w:tcPr>
                  <w:tcW w:w="2970" w:type="dxa"/>
                </w:tcPr>
                <w:p w14:paraId="7C99A605" w14:textId="77777777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 xml:space="preserve">Pages that are </w:t>
                  </w:r>
                  <w:r w:rsidRPr="00916D40"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Blank</w:t>
                  </w:r>
                </w:p>
              </w:tc>
              <w:tc>
                <w:tcPr>
                  <w:tcW w:w="719" w:type="dxa"/>
                </w:tcPr>
                <w:p w14:paraId="2D82F764" w14:textId="6172FC91" w:rsidR="00BA74B7" w:rsidRPr="00916D40" w:rsidRDefault="00BA74B7" w:rsidP="006626BE">
                  <w:pPr>
                    <w:spacing w:after="0" w:line="240" w:lineRule="auto"/>
                    <w:textAlignment w:val="baseline"/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</w:pPr>
                  <w:r>
                    <w:rPr>
                      <w:rFonts w:ascii="HP Simplified Light" w:eastAsia="Times New Roman" w:hAnsi="HP Simplified Light" w:cs="Segoe UI"/>
                      <w:i/>
                      <w:iCs/>
                      <w:sz w:val="22"/>
                    </w:rPr>
                    <w:t>0</w:t>
                  </w:r>
                </w:p>
              </w:tc>
            </w:tr>
          </w:tbl>
          <w:p w14:paraId="4AC134B1" w14:textId="77777777" w:rsidR="00BA74B7" w:rsidRPr="00916D40" w:rsidRDefault="00BA74B7" w:rsidP="006626BE">
            <w:pPr>
              <w:spacing w:after="0"/>
              <w:ind w:left="253"/>
              <w:rPr>
                <w:b/>
                <w:color w:val="C00000"/>
                <w:sz w:val="22"/>
                <w:szCs w:val="18"/>
              </w:rPr>
            </w:pPr>
          </w:p>
        </w:tc>
        <w:tc>
          <w:tcPr>
            <w:tcW w:w="8742" w:type="dxa"/>
          </w:tcPr>
          <w:p w14:paraId="710F365A" w14:textId="77777777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</w:p>
        </w:tc>
      </w:tr>
      <w:tr w:rsidR="00BA74B7" w:rsidRPr="00654617" w14:paraId="110A78F9" w14:textId="77777777" w:rsidTr="006626BE">
        <w:tc>
          <w:tcPr>
            <w:tcW w:w="8742" w:type="dxa"/>
            <w:shd w:val="clear" w:color="auto" w:fill="DCDCDD" w:themeFill="text2" w:themeFillTint="33"/>
          </w:tcPr>
          <w:tbl>
            <w:tblPr>
              <w:tblW w:w="8720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747"/>
            </w:tblGrid>
            <w:tr w:rsidR="00BA74B7" w14:paraId="646DE90D" w14:textId="77777777" w:rsidTr="006626BE">
              <w:tc>
                <w:tcPr>
                  <w:tcW w:w="8720" w:type="dxa"/>
                  <w:shd w:val="clear" w:color="auto" w:fill="D9D9D9" w:themeFill="background1" w:themeFillShade="D9"/>
                </w:tcPr>
                <w:p w14:paraId="285F8569" w14:textId="77777777" w:rsidR="00BA74B7" w:rsidRDefault="00BA74B7" w:rsidP="006626BE">
                  <w:pPr>
                    <w:spacing w:after="0"/>
                    <w:ind w:left="260"/>
                    <w:rPr>
                      <w:b/>
                      <w:color w:val="0070C0"/>
                      <w:sz w:val="22"/>
                      <w:szCs w:val="18"/>
                    </w:rPr>
                  </w:pPr>
                  <w:r w:rsidRPr="002F7840">
                    <w:rPr>
                      <w:b/>
                      <w:sz w:val="22"/>
                      <w:szCs w:val="18"/>
                    </w:rPr>
                    <w:t>Step</w:t>
                  </w:r>
                  <w:r>
                    <w:rPr>
                      <w:b/>
                      <w:sz w:val="22"/>
                      <w:szCs w:val="18"/>
                    </w:rPr>
                    <w:t>1</w:t>
                  </w:r>
                  <w:r w:rsidRPr="002F7840">
                    <w:rPr>
                      <w:b/>
                      <w:sz w:val="22"/>
                      <w:szCs w:val="18"/>
                    </w:rPr>
                    <w:t>:</w:t>
                  </w:r>
                  <w:r w:rsidRPr="007E474D">
                    <w:rPr>
                      <w:sz w:val="22"/>
                      <w:szCs w:val="18"/>
                    </w:rPr>
                    <w:t xml:space="preserve">  </w:t>
                  </w:r>
                  <w:r>
                    <w:rPr>
                      <w:sz w:val="22"/>
                      <w:szCs w:val="18"/>
                    </w:rPr>
                    <w:t>Run the script and re</w:t>
                  </w:r>
                  <w:r w:rsidRPr="007E474D">
                    <w:rPr>
                      <w:sz w:val="22"/>
                      <w:szCs w:val="18"/>
                    </w:rPr>
                    <w:t>cord values</w:t>
                  </w:r>
                  <w:r>
                    <w:rPr>
                      <w:sz w:val="22"/>
                      <w:szCs w:val="18"/>
                    </w:rPr>
                    <w:t xml:space="preserve"> in the table below on row “Baseline”</w:t>
                  </w:r>
                </w:p>
                <w:tbl>
                  <w:tblPr>
                    <w:tblW w:w="8727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42"/>
                    <w:gridCol w:w="754"/>
                    <w:gridCol w:w="960"/>
                    <w:gridCol w:w="712"/>
                    <w:gridCol w:w="792"/>
                    <w:gridCol w:w="1010"/>
                    <w:gridCol w:w="999"/>
                    <w:gridCol w:w="999"/>
                    <w:gridCol w:w="703"/>
                    <w:gridCol w:w="556"/>
                  </w:tblGrid>
                  <w:tr w:rsidR="00BA74B7" w:rsidRPr="00CD5A53" w14:paraId="5B074D7B" w14:textId="77777777" w:rsidTr="006626BE">
                    <w:trPr>
                      <w:trHeight w:val="330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738DCACF" w14:textId="77777777" w:rsidR="00BA74B7" w:rsidRPr="000243DD" w:rsidRDefault="00BA74B7" w:rsidP="006626BE">
                        <w:pPr>
                          <w:spacing w:after="0" w:line="24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Baseline</w:t>
                        </w:r>
                        <w:r w:rsidRPr="000243DD">
                          <w:rPr>
                            <w:b/>
                            <w:color w:val="000000" w:themeColor="text1"/>
                          </w:rPr>
                          <w:t xml:space="preserve">  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21AA53D9" w14:textId="77777777" w:rsidR="00BA74B7" w:rsidRPr="00CD5A53" w:rsidRDefault="00BA74B7" w:rsidP="006626BE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1E5F6DFF" w14:textId="77777777" w:rsidR="00BA74B7" w:rsidRPr="00CD5A53" w:rsidRDefault="00BA74B7" w:rsidP="006626BE">
                        <w:pPr>
                          <w:spacing w:before="240"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4E0B9206" w14:textId="77777777" w:rsidR="00BA74B7" w:rsidRPr="00B17085" w:rsidRDefault="00BA74B7" w:rsidP="006626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 –</w:t>
                        </w:r>
                      </w:p>
                      <w:p w14:paraId="2CEDC779" w14:textId="77777777" w:rsidR="00BA74B7" w:rsidRPr="00B17085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90A37E3" w14:textId="77777777" w:rsidR="00BA74B7" w:rsidRPr="00FE782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 xml:space="preserve">Impressions –  </w:t>
                        </w:r>
                      </w:p>
                      <w:p w14:paraId="580ECB84" w14:textId="77777777" w:rsidR="00BA74B7" w:rsidRPr="00CD5A53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AA26ECE" w14:textId="77777777" w:rsidR="00BA74B7" w:rsidRDefault="00BA74B7" w:rsidP="006626BE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5481A53C" w14:textId="77777777" w:rsidR="00BA74B7" w:rsidRDefault="00BA74B7" w:rsidP="006626BE">
                        <w:pPr>
                          <w:spacing w:before="240" w:after="0" w:line="240" w:lineRule="auto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0CACC4D1" w14:textId="77777777" w:rsidR="00BA74B7" w:rsidRPr="00FE782D" w:rsidRDefault="00BA74B7" w:rsidP="006626BE">
                        <w:pPr>
                          <w:spacing w:before="240" w:after="0" w:line="240" w:lineRule="auto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BA74B7" w14:paraId="68C47543" w14:textId="77777777" w:rsidTr="006626BE">
                    <w:trPr>
                      <w:trHeight w:val="780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234536E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6C718471" w14:textId="77777777" w:rsidR="00BA74B7" w:rsidRPr="003C0A10" w:rsidRDefault="00BA74B7" w:rsidP="006626BE">
                        <w:pPr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59F2C8F4" w14:textId="77777777" w:rsidR="00BA74B7" w:rsidRDefault="00BA74B7" w:rsidP="006626BE">
                        <w:pPr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521413AD" w14:textId="77777777" w:rsidR="00BA74B7" w:rsidRPr="00B17085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Engine 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</w:tcPr>
                      <w:p w14:paraId="6743C849" w14:textId="77777777" w:rsidR="00BA74B7" w:rsidRPr="00B17085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3EDFF" w:themeFill="accent1" w:themeFillTint="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2E677CB3" w14:textId="77777777" w:rsidR="00BA74B7" w:rsidRPr="00B17085" w:rsidRDefault="00BA74B7" w:rsidP="006626BE">
                        <w:pPr>
                          <w:spacing w:line="240" w:lineRule="auto"/>
                          <w:rPr>
                            <w:b/>
                            <w:bCs/>
                            <w:sz w:val="16"/>
                          </w:rPr>
                        </w:pPr>
                        <w:r w:rsidRPr="00B17085">
                          <w:rPr>
                            <w:b/>
                            <w:bCs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5327B33F" w14:textId="77777777" w:rsidR="00BA74B7" w:rsidRPr="00881A87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5145805" w14:textId="77777777" w:rsidR="00BA74B7" w:rsidRPr="00881A87" w:rsidRDefault="00BA74B7" w:rsidP="006626BE">
                        <w:pPr>
                          <w:spacing w:line="240" w:lineRule="auto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68819360" w14:textId="77777777" w:rsidR="00BA74B7" w:rsidRDefault="00BA74B7" w:rsidP="006626BE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DFFC8BA" w14:textId="77777777" w:rsidR="00BA74B7" w:rsidRDefault="00BA74B7" w:rsidP="006626BE">
                        <w:pPr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BA74B7" w:rsidRPr="003C0A10" w14:paraId="6982FCAE" w14:textId="77777777" w:rsidTr="006626BE">
                    <w:trPr>
                      <w:trHeight w:val="644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3D3888B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vAlign w:val="bottom"/>
                      </w:tcPr>
                      <w:p w14:paraId="752A2A57" w14:textId="77777777" w:rsidR="00BA74B7" w:rsidRPr="008016E1" w:rsidRDefault="00BA74B7" w:rsidP="006626BE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E5E8E8" w:themeFill="background2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DA73062" w14:textId="77777777" w:rsidR="00BA74B7" w:rsidRPr="000A0202" w:rsidRDefault="00BA74B7" w:rsidP="006626BE">
                        <w:pPr>
                          <w:spacing w:after="0" w:line="360" w:lineRule="auto"/>
                          <w:jc w:val="center"/>
                          <w:rPr>
                            <w:sz w:val="24"/>
                          </w:rPr>
                        </w:pPr>
                        <w:r w:rsidRPr="001103D1">
                          <w:rPr>
                            <w:b/>
                          </w:rPr>
                          <w:t>Not Applicable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41F80548" w14:textId="723914E5" w:rsidR="00BA74B7" w:rsidRPr="000A0202" w:rsidRDefault="00BC277B" w:rsidP="00BC277B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49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2EF615D" w14:textId="4822F0C7" w:rsidR="00BA74B7" w:rsidRPr="000A0202" w:rsidRDefault="00BC277B" w:rsidP="00BC277B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21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4770E32" w14:textId="503997C4" w:rsidR="00BA74B7" w:rsidRPr="000A0202" w:rsidRDefault="00BC277B" w:rsidP="00BC277B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28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6684CBC" w14:textId="15801B88" w:rsidR="00BA74B7" w:rsidRPr="000A0202" w:rsidRDefault="00BC277B" w:rsidP="00BC277B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39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A54A774" w14:textId="17C38A08" w:rsidR="00BA74B7" w:rsidRPr="000A0202" w:rsidRDefault="00BC277B" w:rsidP="00BC277B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33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CA90133" w14:textId="2A10B66A" w:rsidR="00BA74B7" w:rsidRPr="001103D1" w:rsidRDefault="00BC277B" w:rsidP="00BC277B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45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dashed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AA00F97" w14:textId="7EB890A7" w:rsidR="00BA74B7" w:rsidRPr="003C0A10" w:rsidRDefault="00BC277B" w:rsidP="00BC277B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  <w:r>
                          <w:rPr>
                            <w:b/>
                            <w:bCs/>
                            <w:color w:val="0070C0"/>
                          </w:rPr>
                          <w:t>52</w:t>
                        </w:r>
                      </w:p>
                    </w:tc>
                  </w:tr>
                  <w:tr w:rsidR="00BA74B7" w:rsidRPr="00FE782D" w14:paraId="4FF131A2" w14:textId="77777777" w:rsidTr="006626BE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61247D8B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2:  Print Document with the following settings defined in the Printer driver</w:t>
                        </w:r>
                      </w:p>
                    </w:tc>
                  </w:tr>
                  <w:tr w:rsidR="00BA74B7" w:rsidRPr="00FE782D" w14:paraId="0EA0148D" w14:textId="77777777" w:rsidTr="006626BE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tbl>
                        <w:tblPr>
                          <w:tblStyle w:val="TableGrid"/>
                          <w:tblW w:w="0" w:type="auto"/>
                          <w:tblInd w:w="1750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250"/>
                          <w:gridCol w:w="2952"/>
                        </w:tblGrid>
                        <w:tr w:rsidR="00BA74B7" w:rsidRPr="00993544" w14:paraId="09A1D774" w14:textId="77777777" w:rsidTr="00BA74B7">
                          <w:trPr>
                            <w:trHeight w:val="155"/>
                          </w:trPr>
                          <w:tc>
                            <w:tcPr>
                              <w:tcW w:w="2250" w:type="dxa"/>
                            </w:tcPr>
                            <w:p w14:paraId="38786C04" w14:textId="3AB631AB" w:rsidR="00BA74B7" w:rsidRDefault="00BA74B7" w:rsidP="00BA74B7">
                              <w:pPr>
                                <w:spacing w:after="0" w:line="240" w:lineRule="auto"/>
                                <w:ind w:left="178" w:right="-93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Quality tab</w:t>
                              </w:r>
                            </w:p>
                            <w:p w14:paraId="0C7ACCEF" w14:textId="77777777" w:rsidR="00BA74B7" w:rsidRDefault="00BA74B7" w:rsidP="00BA74B7">
                              <w:pPr>
                                <w:spacing w:after="0" w:line="240" w:lineRule="auto"/>
                                <w:ind w:left="-96" w:right="-93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Print on Both Sides</w:t>
                              </w:r>
                            </w:p>
                            <w:p w14:paraId="730A0285" w14:textId="2452B2BA" w:rsidR="00BA74B7" w:rsidRPr="00D9762F" w:rsidRDefault="00BA74B7" w:rsidP="00BA74B7">
                              <w:pPr>
                                <w:spacing w:after="0" w:line="240" w:lineRule="auto"/>
                                <w:ind w:left="178" w:right="-93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Print Grayscale</w:t>
                              </w:r>
                            </w:p>
                          </w:tc>
                          <w:tc>
                            <w:tcPr>
                              <w:tcW w:w="2952" w:type="dxa"/>
                            </w:tcPr>
                            <w:p w14:paraId="4B4B0EC5" w14:textId="08744C96" w:rsidR="00BA74B7" w:rsidRDefault="00BA74B7" w:rsidP="00BA74B7">
                              <w:pPr>
                                <w:spacing w:after="0"/>
                                <w:ind w:left="185"/>
                              </w:pPr>
                              <w:r>
                                <w:t>Professional (if Ink)</w:t>
                              </w:r>
                            </w:p>
                            <w:p w14:paraId="0C383B62" w14:textId="77777777" w:rsidR="00BA74B7" w:rsidRDefault="00BA74B7" w:rsidP="00BA74B7">
                              <w:pPr>
                                <w:spacing w:after="0"/>
                                <w:ind w:left="185"/>
                              </w:pPr>
                              <w:r>
                                <w:t>Disabled</w:t>
                              </w:r>
                            </w:p>
                            <w:p w14:paraId="620F8D05" w14:textId="62FC2EC0" w:rsidR="00BA74B7" w:rsidRPr="00993544" w:rsidRDefault="00BA74B7" w:rsidP="00BA74B7">
                              <w:pPr>
                                <w:spacing w:after="0"/>
                                <w:ind w:left="185"/>
                              </w:pPr>
                              <w:r>
                                <w:t>High Quality Grayscale</w:t>
                              </w:r>
                            </w:p>
                          </w:tc>
                        </w:tr>
                      </w:tbl>
                      <w:p w14:paraId="2A68B979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BA74B7" w:rsidRPr="00FE782D" w14:paraId="14238845" w14:textId="77777777" w:rsidTr="006626BE">
                    <w:trPr>
                      <w:trHeight w:val="330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</w:tcPr>
                      <w:p w14:paraId="2E41248A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Step 3:  Run script and record values in table below on row “Change”</w:t>
                        </w:r>
                      </w:p>
                    </w:tc>
                  </w:tr>
                  <w:tr w:rsidR="00BA74B7" w:rsidRPr="00FE782D" w14:paraId="6B5DA4F1" w14:textId="77777777" w:rsidTr="006626BE">
                    <w:trPr>
                      <w:trHeight w:val="167"/>
                    </w:trPr>
                    <w:tc>
                      <w:tcPr>
                        <w:tcW w:w="1242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22F7325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Change</w:t>
                        </w:r>
                      </w:p>
                    </w:tc>
                    <w:tc>
                      <w:tcPr>
                        <w:tcW w:w="754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61610F22" w14:textId="77777777" w:rsidR="00BA74B7" w:rsidRPr="00CD5A53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</w:t>
                        </w:r>
                        <w:r w:rsidRPr="00EB4986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Output Tray</w:t>
                        </w:r>
                      </w:p>
                    </w:tc>
                    <w:tc>
                      <w:tcPr>
                        <w:tcW w:w="960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638E6A22" w14:textId="77777777" w:rsidR="00BA74B7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Pages containing</w:t>
                        </w:r>
                        <w:r w:rsidRPr="00E6786D">
                          <w:rPr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</w:p>
                      <w:p w14:paraId="698A91EF" w14:textId="77777777" w:rsidR="00BA74B7" w:rsidRPr="00CD5A53" w:rsidRDefault="00BA74B7" w:rsidP="006626BE">
                        <w:pPr>
                          <w:spacing w:after="0" w:line="480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 or CMY</w:t>
                        </w:r>
                      </w:p>
                    </w:tc>
                    <w:tc>
                      <w:tcPr>
                        <w:tcW w:w="2514" w:type="dxa"/>
                        <w:gridSpan w:val="3"/>
                        <w:shd w:val="clear" w:color="auto" w:fill="C3EDFF" w:themeFill="accent1" w:themeFillTint="33"/>
                      </w:tcPr>
                      <w:p w14:paraId="040D7A22" w14:textId="77777777" w:rsidR="00BA74B7" w:rsidRPr="00B17085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Engine Cycles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top w:val="single" w:sz="12" w:space="0" w:color="000000" w:themeColor="text1"/>
                          <w:left w:val="nil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4132AF1" w14:textId="77777777" w:rsidR="00BA74B7" w:rsidRPr="0013725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Impressions</w:t>
                        </w:r>
                      </w:p>
                    </w:tc>
                    <w:tc>
                      <w:tcPr>
                        <w:tcW w:w="703" w:type="dxa"/>
                        <w:vMerge w:val="restart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3E63290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7D2ADF31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70C14439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942FBD">
                          <w:rPr>
                            <w:b/>
                            <w:bCs/>
                          </w:rPr>
                          <w:t xml:space="preserve">Simplex </w:t>
                        </w:r>
                      </w:p>
                      <w:p w14:paraId="41632E6D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556" w:type="dxa"/>
                        <w:vMerge w:val="restart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14F8DED9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2A89D6B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  <w:p w14:paraId="04FFFB70" w14:textId="77777777" w:rsidR="00BA74B7" w:rsidRPr="00FE782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Duplex</w:t>
                        </w:r>
                      </w:p>
                    </w:tc>
                  </w:tr>
                  <w:tr w:rsidR="00BA74B7" w:rsidRPr="00FE782D" w14:paraId="1BD15F0F" w14:textId="77777777" w:rsidTr="006626BE">
                    <w:trPr>
                      <w:trHeight w:val="167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028DA6AB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</w:tcPr>
                      <w:p w14:paraId="0F3F9E01" w14:textId="77777777" w:rsidR="00BA74B7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</w:tcBorders>
                        <w:shd w:val="clear" w:color="auto" w:fill="339933"/>
                      </w:tcPr>
                      <w:p w14:paraId="169D4277" w14:textId="77777777" w:rsidR="00BA74B7" w:rsidRDefault="00BA74B7" w:rsidP="006626BE">
                        <w:pPr>
                          <w:spacing w:after="0" w:line="276" w:lineRule="aut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</w:p>
                    </w:tc>
                    <w:tc>
                      <w:tcPr>
                        <w:tcW w:w="2514" w:type="dxa"/>
                        <w:gridSpan w:val="3"/>
                        <w:tcBorders>
                          <w:bottom w:val="single" w:sz="4" w:space="0" w:color="auto"/>
                        </w:tcBorders>
                        <w:shd w:val="clear" w:color="auto" w:fill="C3EDFF" w:themeFill="accent1" w:themeFillTint="33"/>
                      </w:tcPr>
                      <w:p w14:paraId="2A0B9F41" w14:textId="77777777" w:rsidR="00BA74B7" w:rsidRPr="00B17085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B17085">
                          <w:rPr>
                            <w:b/>
                            <w:bCs/>
                          </w:rPr>
                          <w:t>Config Page</w:t>
                        </w:r>
                      </w:p>
                    </w:tc>
                    <w:tc>
                      <w:tcPr>
                        <w:tcW w:w="1998" w:type="dxa"/>
                        <w:gridSpan w:val="2"/>
                        <w:tcBorders>
                          <w:left w:val="nil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B7B8B9" w:themeFill="accent3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AE95A28" w14:textId="77777777" w:rsidR="00BA74B7" w:rsidRPr="00FE782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E782D">
                          <w:rPr>
                            <w:b/>
                            <w:bCs/>
                          </w:rPr>
                          <w:t>Usage Page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05346655" w14:textId="77777777" w:rsidR="00BA74B7" w:rsidRPr="00942FBD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46468E64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</w:p>
                    </w:tc>
                  </w:tr>
                  <w:tr w:rsidR="00BA74B7" w14:paraId="168DA04E" w14:textId="77777777" w:rsidTr="006626BE">
                    <w:trPr>
                      <w:trHeight w:val="528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A3875ED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bCs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vAlign w:val="bottom"/>
                      </w:tcPr>
                      <w:p w14:paraId="7310D6C4" w14:textId="77777777" w:rsidR="00BA74B7" w:rsidRPr="003C0A10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960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339933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680C1CF4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33BFB14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Total</w:t>
                        </w:r>
                      </w:p>
                      <w:p w14:paraId="5C01D00E" w14:textId="77777777" w:rsidR="00BA74B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</w:rPr>
                          <w:t>Engine</w:t>
                        </w:r>
                      </w:p>
                      <w:p w14:paraId="4C97974E" w14:textId="77777777" w:rsidR="00BA74B7" w:rsidRPr="00B777C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Cycles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</w:tcPr>
                      <w:p w14:paraId="6E946C97" w14:textId="77777777" w:rsidR="00BA74B7" w:rsidRPr="00B777C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16"/>
                          </w:rPr>
                        </w:pPr>
                        <w:r w:rsidRPr="00B777C7">
                          <w:rPr>
                            <w:b/>
                            <w:bCs/>
                            <w:sz w:val="16"/>
                          </w:rPr>
                          <w:t>Color Engine Cycles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1E5F5" w:themeFill="accent4" w:themeFillTint="99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4F16D437" w14:textId="77777777" w:rsidR="00BA74B7" w:rsidRPr="00881A8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Engine Cycles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9D82975" w14:textId="77777777" w:rsidR="00BA74B7" w:rsidRPr="00881A8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A67511">
                          <w:rPr>
                            <w:b/>
                            <w:bCs/>
                            <w:sz w:val="16"/>
                          </w:rPr>
                          <w:t>Color Impressions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CCD2D2" w:themeFill="background2" w:themeFillShade="E6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  <w:hideMark/>
                      </w:tcPr>
                      <w:p w14:paraId="34BB416D" w14:textId="77777777" w:rsidR="00BA74B7" w:rsidRPr="00881A87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/>
                            <w:sz w:val="16"/>
                          </w:rPr>
                        </w:pPr>
                        <w:r w:rsidRPr="00881A87">
                          <w:rPr>
                            <w:b/>
                            <w:bCs/>
                            <w:color w:val="000000"/>
                            <w:sz w:val="16"/>
                          </w:rPr>
                          <w:t>Mono Impressions</w:t>
                        </w:r>
                      </w:p>
                    </w:tc>
                    <w:tc>
                      <w:tcPr>
                        <w:tcW w:w="703" w:type="dxa"/>
                        <w:vMerge/>
                        <w:tcBorders>
                          <w:left w:val="single" w:sz="4" w:space="0" w:color="000000" w:themeColor="text1"/>
                          <w:bottom w:val="single" w:sz="18" w:space="0" w:color="000000" w:themeColor="text1"/>
                          <w:right w:val="single" w:sz="4" w:space="0" w:color="000000" w:themeColor="text1"/>
                        </w:tcBorders>
                        <w:shd w:val="clear" w:color="auto" w:fill="FFCC99"/>
                      </w:tcPr>
                      <w:p w14:paraId="0EC9B6DC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  <w:tc>
                      <w:tcPr>
                        <w:tcW w:w="556" w:type="dxa"/>
                        <w:vMerge/>
                        <w:tcBorders>
                          <w:left w:val="single" w:sz="4" w:space="0" w:color="000000" w:themeColor="text1"/>
                          <w:bottom w:val="single" w:sz="12" w:space="0" w:color="000000" w:themeColor="text1"/>
                          <w:right w:val="single" w:sz="4" w:space="0" w:color="000000" w:themeColor="text1"/>
                        </w:tcBorders>
                        <w:shd w:val="clear" w:color="auto" w:fill="FFC000"/>
                      </w:tcPr>
                      <w:p w14:paraId="6B78DB9A" w14:textId="77777777" w:rsidR="00BA74B7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0000"/>
                          </w:rPr>
                        </w:pPr>
                      </w:p>
                    </w:tc>
                  </w:tr>
                  <w:tr w:rsidR="00BA74B7" w:rsidRPr="003C0A10" w14:paraId="37E19269" w14:textId="77777777" w:rsidTr="006626BE">
                    <w:trPr>
                      <w:trHeight w:val="495"/>
                    </w:trPr>
                    <w:tc>
                      <w:tcPr>
                        <w:tcW w:w="1242" w:type="dxa"/>
                        <w:vMerge/>
                        <w:tcBorders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524B7F77" w14:textId="77777777" w:rsidR="00BA74B7" w:rsidRPr="000243DD" w:rsidRDefault="00BA74B7" w:rsidP="006626BE">
                        <w:pPr>
                          <w:spacing w:after="0" w:line="360" w:lineRule="auto"/>
                          <w:rPr>
                            <w:b/>
                            <w:color w:val="000000" w:themeColor="text1"/>
                          </w:rPr>
                        </w:pPr>
                      </w:p>
                    </w:tc>
                    <w:tc>
                      <w:tcPr>
                        <w:tcW w:w="754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3565DBBC" w14:textId="54102200" w:rsidR="00BA74B7" w:rsidRPr="008016E1" w:rsidRDefault="00BC277B" w:rsidP="006626BE">
                        <w:pPr>
                          <w:spacing w:after="0" w:line="36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FAB9D88" w14:textId="77777777" w:rsidR="00BA74B7" w:rsidRPr="00260C57" w:rsidRDefault="00BA74B7" w:rsidP="006626BE">
                        <w:pPr>
                          <w:spacing w:after="0" w:line="240" w:lineRule="auto"/>
                          <w:rPr>
                            <w:b/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    </w:t>
                        </w:r>
                        <w:r w:rsidRPr="00260C57">
                          <w:rPr>
                            <w:b/>
                            <w:bCs/>
                            <w:sz w:val="24"/>
                          </w:rPr>
                          <w:t>K=</w:t>
                        </w:r>
                      </w:p>
                      <w:p w14:paraId="15C722E8" w14:textId="1C1D097A" w:rsidR="00BA74B7" w:rsidRPr="000A0202" w:rsidRDefault="00BA74B7" w:rsidP="006626BE">
                        <w:pPr>
                          <w:spacing w:after="0" w:line="240" w:lineRule="auto"/>
                          <w:ind w:left="-36"/>
                          <w:rPr>
                            <w:sz w:val="24"/>
                          </w:rPr>
                        </w:pPr>
                        <w:r w:rsidRPr="00260C57">
                          <w:rPr>
                            <w:b/>
                            <w:bCs/>
                            <w:sz w:val="24"/>
                          </w:rPr>
                          <w:t>CMY=</w:t>
                        </w:r>
                        <w:r w:rsidR="00BC277B">
                          <w:rPr>
                            <w:b/>
                            <w:bCs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392D01D" w14:textId="134BE43B" w:rsidR="00BA74B7" w:rsidRPr="000A0202" w:rsidRDefault="00BC277B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50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24693FF" w14:textId="565D0FAA" w:rsidR="00BA74B7" w:rsidRPr="000A0202" w:rsidRDefault="00BC277B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21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8A85E99" w14:textId="70D894C8" w:rsidR="00BA74B7" w:rsidRPr="000A0202" w:rsidRDefault="00BC277B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29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1E41FFEF" w14:textId="1C514291" w:rsidR="00BA74B7" w:rsidRPr="000A0202" w:rsidRDefault="00BC277B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50430F7" w14:textId="58CC010C" w:rsidR="00BA74B7" w:rsidRPr="000A0202" w:rsidRDefault="00BC277B" w:rsidP="006626BE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33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18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CD755F6" w14:textId="18E392F8" w:rsidR="00BA74B7" w:rsidRPr="001103D1" w:rsidRDefault="00BC277B" w:rsidP="006626BE">
                        <w:pPr>
                          <w:spacing w:after="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46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12" w:space="0" w:color="000000" w:themeColor="text1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1C099D3B" w14:textId="058EFCFF" w:rsidR="00BA74B7" w:rsidRPr="003C0A10" w:rsidRDefault="00BC277B" w:rsidP="006626BE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</w:rPr>
                        </w:pPr>
                        <w:r>
                          <w:rPr>
                            <w:b/>
                            <w:bCs/>
                            <w:color w:val="0070C0"/>
                          </w:rPr>
                          <w:t>52</w:t>
                        </w:r>
                      </w:p>
                    </w:tc>
                  </w:tr>
                  <w:tr w:rsidR="00BA74B7" w:rsidRPr="003C0A10" w14:paraId="0A7B6E01" w14:textId="77777777" w:rsidTr="006626BE">
                    <w:trPr>
                      <w:trHeight w:val="267"/>
                    </w:trPr>
                    <w:tc>
                      <w:tcPr>
                        <w:tcW w:w="8727" w:type="dxa"/>
                        <w:gridSpan w:val="10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D9D9D9" w:themeFill="background1" w:themeFillShade="D9"/>
                      </w:tcPr>
                      <w:p w14:paraId="63BAA5E7" w14:textId="77777777" w:rsidR="00BA74B7" w:rsidRPr="003C0A10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  <w:r w:rsidRPr="002F3678">
                          <w:rPr>
                            <w:b/>
                            <w:bCs/>
                          </w:rPr>
                          <w:t>Step 4:  Subtract row “</w:t>
                        </w:r>
                        <w:proofErr w:type="spellStart"/>
                        <w:r w:rsidRPr="002F3678">
                          <w:rPr>
                            <w:b/>
                            <w:bCs/>
                          </w:rPr>
                          <w:t>Basline</w:t>
                        </w:r>
                        <w:proofErr w:type="spellEnd"/>
                        <w:r w:rsidRPr="002F3678">
                          <w:rPr>
                            <w:b/>
                            <w:bCs/>
                          </w:rPr>
                          <w:t>” from row “Change” and record different row below “Delta”</w:t>
                        </w:r>
                      </w:p>
                    </w:tc>
                  </w:tr>
                  <w:tr w:rsidR="00BA74B7" w:rsidRPr="003C0A10" w14:paraId="5EBF3E51" w14:textId="77777777" w:rsidTr="00D1156A">
                    <w:trPr>
                      <w:trHeight w:val="546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3C37E319" w14:textId="77777777" w:rsidR="00BA74B7" w:rsidRPr="00395D54" w:rsidRDefault="00BA74B7" w:rsidP="006626BE">
                        <w:pPr>
                          <w:spacing w:after="0" w:line="360" w:lineRule="auto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Delta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vAlign w:val="bottom"/>
                      </w:tcPr>
                      <w:p w14:paraId="470FFB8A" w14:textId="77777777" w:rsidR="00BA74B7" w:rsidRPr="008016E1" w:rsidRDefault="00BA74B7" w:rsidP="006626BE">
                        <w:pPr>
                          <w:spacing w:after="0"/>
                          <w:jc w:val="center"/>
                          <w:rPr>
                            <w:b/>
                            <w:sz w:val="24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auto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4F75C6E9" w14:textId="003436D0" w:rsidR="00BA74B7" w:rsidRPr="008016E1" w:rsidRDefault="00BA74B7" w:rsidP="006626BE">
                        <w:pPr>
                          <w:spacing w:after="0"/>
                          <w:rPr>
                            <w:b/>
                            <w:bCs/>
                            <w:color w:val="0070C0"/>
                          </w:rPr>
                        </w:pP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745CB40E" w14:textId="35118BFB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3746E01" w14:textId="72C40EC1" w:rsidR="00BA74B7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  <w:r w:rsidR="00BC277B">
                          <w:rPr>
                            <w:sz w:val="24"/>
                          </w:rPr>
                          <w:t xml:space="preserve"> 0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44ACEC03" w14:textId="44996A4F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38E70C27" w14:textId="676F3B21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</w:t>
                        </w:r>
                        <w:r w:rsidR="00BC277B"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12C9FE93" w14:textId="7B298337" w:rsidR="00BA74B7" w:rsidRPr="000A0202" w:rsidRDefault="00BA74B7" w:rsidP="006626BE">
                        <w:pPr>
                          <w:spacing w:before="240"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6A380F0A" w14:textId="77777777" w:rsidR="00BA74B7" w:rsidRPr="001103D1" w:rsidRDefault="00BA74B7" w:rsidP="006626BE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 w14:paraId="03A5D0F9" w14:textId="1729B80B" w:rsidR="00BA74B7" w:rsidRPr="001103D1" w:rsidRDefault="00BA74B7" w:rsidP="006626BE">
                        <w:pPr>
                          <w:spacing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 + </w:t>
                        </w:r>
                        <w:r w:rsidR="00BC277B"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single" w:sz="4" w:space="0" w:color="auto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B4E87DF" w14:textId="7A1520BF" w:rsidR="00BA74B7" w:rsidRPr="001103D1" w:rsidRDefault="00BA74B7" w:rsidP="006626BE">
                        <w:pPr>
                          <w:spacing w:before="240" w:after="0"/>
                          <w:rPr>
                            <w:b/>
                          </w:rPr>
                        </w:pPr>
                        <w:r>
                          <w:rPr>
                            <w:sz w:val="24"/>
                          </w:rPr>
                          <w:t xml:space="preserve">+ </w:t>
                        </w:r>
                        <w:r w:rsidR="00BC277B">
                          <w:rPr>
                            <w:sz w:val="24"/>
                          </w:rPr>
                          <w:t>0</w:t>
                        </w:r>
                      </w:p>
                    </w:tc>
                  </w:tr>
                  <w:tr w:rsidR="00BA74B7" w:rsidRPr="003C0A10" w14:paraId="1A4EA62C" w14:textId="77777777" w:rsidTr="006626BE">
                    <w:trPr>
                      <w:trHeight w:val="467"/>
                    </w:trPr>
                    <w:tc>
                      <w:tcPr>
                        <w:tcW w:w="124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69C68E21" w14:textId="77777777" w:rsidR="00BA74B7" w:rsidRPr="00D9762F" w:rsidRDefault="00BA74B7" w:rsidP="006626BE">
                        <w:pPr>
                          <w:spacing w:after="0" w:line="240" w:lineRule="auto"/>
                          <w:jc w:val="center"/>
                          <w:rPr>
                            <w:b/>
                            <w:color w:val="000000"/>
                            <w:sz w:val="10"/>
                            <w:szCs w:val="14"/>
                          </w:rPr>
                        </w:pPr>
                        <w:r w:rsidRPr="00D9762F">
                          <w:rPr>
                            <w:b/>
                            <w:color w:val="000000"/>
                            <w:sz w:val="14"/>
                            <w:szCs w:val="18"/>
                          </w:rPr>
                          <w:t>Expected Yes / No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bottom"/>
                      </w:tcPr>
                      <w:p w14:paraId="014766A0" w14:textId="09241599" w:rsidR="00BA74B7" w:rsidRPr="008016E1" w:rsidRDefault="00BC277B" w:rsidP="006626BE">
                        <w:pPr>
                          <w:spacing w:after="0" w:line="240" w:lineRule="auto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  <w:vAlign w:val="bottom"/>
                      </w:tcPr>
                      <w:p w14:paraId="2B38CB6A" w14:textId="160BA2B8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71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3CE05955" w14:textId="3AB89A51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05CFDD39" w14:textId="432C9528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c>
                    <w:tc>
                      <w:tcPr>
                        <w:tcW w:w="1010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12668C81" w14:textId="034395DE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0328FE91" w14:textId="6D522B6E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999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noWrap/>
                        <w:tcMar>
                          <w:top w:w="0" w:type="dxa"/>
                          <w:left w:w="108" w:type="dxa"/>
                          <w:bottom w:w="0" w:type="dxa"/>
                          <w:right w:w="108" w:type="dxa"/>
                        </w:tcMar>
                      </w:tcPr>
                      <w:p w14:paraId="56BAC203" w14:textId="375BD2BA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703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55B1D5EA" w14:textId="14342976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  <w:tc>
                      <w:tcPr>
                        <w:tcW w:w="556" w:type="dxa"/>
                        <w:tcBorders>
                          <w:top w:val="single" w:sz="4" w:space="0" w:color="auto"/>
                          <w:left w:val="single" w:sz="4" w:space="0" w:color="000000" w:themeColor="text1"/>
                          <w:bottom w:val="doub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</w:tcPr>
                      <w:p w14:paraId="22686746" w14:textId="1CF8C9C1" w:rsidR="00BA74B7" w:rsidRDefault="00BC277B" w:rsidP="006626BE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Yes</w:t>
                        </w:r>
                      </w:p>
                    </w:tc>
                  </w:tr>
                </w:tbl>
                <w:p w14:paraId="5649B33C" w14:textId="77777777" w:rsidR="00BA74B7" w:rsidRDefault="00BA74B7" w:rsidP="006626BE">
                  <w:pPr>
                    <w:spacing w:after="0"/>
                    <w:ind w:left="260"/>
                    <w:rPr>
                      <w:sz w:val="22"/>
                      <w:szCs w:val="18"/>
                    </w:rPr>
                  </w:pPr>
                </w:p>
              </w:tc>
            </w:tr>
          </w:tbl>
          <w:p w14:paraId="5CD2D611" w14:textId="52F58CFD" w:rsidR="00BA74B7" w:rsidRDefault="00BA74B7" w:rsidP="00BA74B7">
            <w:pPr>
              <w:spacing w:after="0"/>
              <w:ind w:left="260"/>
              <w:rPr>
                <w:bCs/>
                <w:sz w:val="22"/>
              </w:rPr>
            </w:pPr>
            <w:r w:rsidRPr="002376EA">
              <w:rPr>
                <w:bCs/>
                <w:color w:val="FFFFFF" w:themeColor="background1"/>
                <w:sz w:val="22"/>
                <w:shd w:val="clear" w:color="auto" w:fill="FF5050"/>
              </w:rPr>
              <w:sym w:font="Wingdings" w:char="F0E0"/>
            </w:r>
            <w:r w:rsidRPr="00994738">
              <w:rPr>
                <w:bCs/>
                <w:sz w:val="22"/>
              </w:rPr>
              <w:t>Mono Engine Cycles</w:t>
            </w:r>
            <w:r w:rsidRPr="00854A5A">
              <w:rPr>
                <w:bCs/>
                <w:sz w:val="22"/>
              </w:rPr>
              <w:t xml:space="preserve"> </w:t>
            </w:r>
            <w:r>
              <w:rPr>
                <w:bCs/>
                <w:sz w:val="22"/>
              </w:rPr>
              <w:t xml:space="preserve">incremented </w:t>
            </w:r>
            <w:r w:rsidRPr="00BC277B">
              <w:rPr>
                <w:b/>
                <w:color w:val="FF0000"/>
                <w:sz w:val="22"/>
              </w:rPr>
              <w:t>+1</w:t>
            </w:r>
            <w:r>
              <w:rPr>
                <w:bCs/>
                <w:sz w:val="22"/>
              </w:rPr>
              <w:t xml:space="preserve">, but CMY printed onto page.  </w:t>
            </w:r>
          </w:p>
          <w:p w14:paraId="679272E9" w14:textId="10C9830B" w:rsidR="00BA74B7" w:rsidRPr="00BA74B7" w:rsidRDefault="00D1156A" w:rsidP="00BA74B7">
            <w:pPr>
              <w:spacing w:after="0"/>
              <w:ind w:left="260"/>
              <w:rPr>
                <w:bCs/>
                <w:sz w:val="22"/>
              </w:rPr>
            </w:pPr>
            <w:r w:rsidRPr="002376EA">
              <w:rPr>
                <w:bCs/>
                <w:color w:val="FFFFFF" w:themeColor="background1"/>
                <w:sz w:val="22"/>
                <w:shd w:val="clear" w:color="auto" w:fill="FF5050"/>
              </w:rPr>
              <w:sym w:font="Wingdings" w:char="F0E0"/>
            </w:r>
            <w:r>
              <w:rPr>
                <w:bCs/>
                <w:sz w:val="22"/>
              </w:rPr>
              <w:t xml:space="preserve">Mono Engine Cycles increments </w:t>
            </w:r>
            <w:r w:rsidRPr="00BC277B">
              <w:rPr>
                <w:b/>
                <w:color w:val="FF0000"/>
                <w:sz w:val="22"/>
              </w:rPr>
              <w:t>+1</w:t>
            </w:r>
            <w:r>
              <w:rPr>
                <w:bCs/>
                <w:sz w:val="22"/>
              </w:rPr>
              <w:t>, Mono Impressions +0, Color Impressions =1.  This also creates a race condition where Mono Engine Cycles increments when Mono Impressions does not</w:t>
            </w:r>
            <w:r w:rsidR="00BA74B7">
              <w:rPr>
                <w:bCs/>
                <w:sz w:val="22"/>
              </w:rPr>
              <w:t>.</w:t>
            </w:r>
          </w:p>
        </w:tc>
        <w:tc>
          <w:tcPr>
            <w:tcW w:w="8742" w:type="dxa"/>
          </w:tcPr>
          <w:p w14:paraId="784F30A7" w14:textId="77777777" w:rsidR="00BA74B7" w:rsidRPr="00654617" w:rsidRDefault="00BA74B7" w:rsidP="006626BE">
            <w:pPr>
              <w:spacing w:after="0"/>
              <w:ind w:left="253"/>
              <w:rPr>
                <w:rFonts w:eastAsia="Times New Roman" w:cs="Times New Roman"/>
                <w:b/>
                <w:bCs/>
                <w:sz w:val="22"/>
              </w:rPr>
            </w:pPr>
          </w:p>
        </w:tc>
      </w:tr>
    </w:tbl>
    <w:p w14:paraId="051B4308" w14:textId="25EF2291" w:rsidR="00BA74B7" w:rsidRDefault="00BA74B7" w:rsidP="00BA74B7"/>
    <w:p w14:paraId="620DECFA" w14:textId="77777777" w:rsidR="00BA74B7" w:rsidRDefault="00BA74B7">
      <w:pPr>
        <w:spacing w:after="160" w:line="259" w:lineRule="auto"/>
      </w:pPr>
      <w:r>
        <w:br w:type="page"/>
      </w:r>
    </w:p>
    <w:p w14:paraId="60926057" w14:textId="63219E5A" w:rsidR="003E36B6" w:rsidRDefault="00654587" w:rsidP="00F608F9">
      <w:pPr>
        <w:pStyle w:val="Heading1"/>
        <w:numPr>
          <w:ilvl w:val="0"/>
          <w:numId w:val="0"/>
        </w:numPr>
        <w:spacing w:after="0"/>
      </w:pPr>
      <w:bookmarkStart w:id="17" w:name="_Toc56406331"/>
      <w:r>
        <w:lastRenderedPageBreak/>
        <w:t xml:space="preserve">Appendix A:  </w:t>
      </w:r>
      <w:r w:rsidRPr="00CC48AE">
        <w:rPr>
          <w:sz w:val="52"/>
        </w:rPr>
        <w:t>Driver Setting Screenshots</w:t>
      </w:r>
      <w:bookmarkEnd w:id="17"/>
    </w:p>
    <w:tbl>
      <w:tblPr>
        <w:tblW w:w="85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45"/>
      </w:tblGrid>
      <w:tr w:rsidR="00EB174F" w:rsidRPr="008B65D2" w14:paraId="3CF96FCB" w14:textId="77777777" w:rsidTr="00D04CEC">
        <w:tc>
          <w:tcPr>
            <w:tcW w:w="858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4D5874" w14:textId="77777777" w:rsidR="00EB174F" w:rsidRPr="00391B14" w:rsidRDefault="00EB174F" w:rsidP="00D04CEC">
            <w:pPr>
              <w:spacing w:after="0" w:line="240" w:lineRule="auto"/>
              <w:ind w:left="720"/>
              <w:textAlignment w:val="baseline"/>
              <w:rPr>
                <w:rFonts w:ascii="HP Simplified Light" w:eastAsia="Times New Roman" w:hAnsi="HP Simplified Light" w:cs="Segoe UI"/>
                <w:b/>
                <w:sz w:val="22"/>
              </w:rPr>
            </w:pPr>
            <w:r w:rsidRPr="00391B14">
              <w:rPr>
                <w:rFonts w:ascii="HP Simplified Light" w:eastAsia="Times New Roman" w:hAnsi="HP Simplified Light" w:cs="Segoe UI"/>
                <w:b/>
                <w:sz w:val="22"/>
              </w:rPr>
              <w:t>General Office - Output is color, counts as Mono?</w:t>
            </w:r>
          </w:p>
          <w:p w14:paraId="604709B8" w14:textId="77777777" w:rsidR="00EB174F" w:rsidRPr="00D474F5" w:rsidRDefault="00EB174F" w:rsidP="00D04CEC">
            <w:pPr>
              <w:spacing w:after="0" w:line="240" w:lineRule="auto"/>
              <w:ind w:left="720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204CCA4B" w14:textId="77777777" w:rsidR="00EB174F" w:rsidRPr="00614F68" w:rsidRDefault="00EB174F" w:rsidP="00D04CEC">
            <w:pPr>
              <w:pStyle w:val="ListParagraph"/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  <w:tr w:rsidR="002C0900" w:rsidRPr="008B65D2" w14:paraId="24F2A83E" w14:textId="77777777" w:rsidTr="006626BE">
        <w:tc>
          <w:tcPr>
            <w:tcW w:w="4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42A2B3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CE7978" wp14:editId="7B942E26">
                  <wp:extent cx="2831690" cy="2633472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7" cy="266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892B5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7CB54567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5EE3231" wp14:editId="214684C1">
                  <wp:extent cx="2846139" cy="265541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742" cy="266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AF19D3" w14:textId="77777777" w:rsidR="002C0900" w:rsidRDefault="002C0900" w:rsidP="00D04CEC">
            <w:pPr>
              <w:spacing w:after="0" w:line="240" w:lineRule="auto"/>
              <w:textAlignment w:val="baseline"/>
              <w:rPr>
                <w:noProof/>
              </w:rPr>
            </w:pPr>
          </w:p>
          <w:p w14:paraId="5FA25E18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083FA36A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5BEB2055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615F719E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0A336EE2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0E44D2EC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7211A147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70205C26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549DF8D2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19E21E57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385A706C" w14:textId="77777777" w:rsidR="002C0900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noProof/>
              </w:rPr>
            </w:pPr>
          </w:p>
          <w:p w14:paraId="56A8CDF9" w14:textId="0C65CC47" w:rsidR="002C0900" w:rsidRPr="00694CFC" w:rsidRDefault="002C0900" w:rsidP="00D04CE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469B90" wp14:editId="0A01F5E3">
                  <wp:extent cx="2874874" cy="2648256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00" cy="265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12C55" w14:textId="3885521E" w:rsidR="00EB174F" w:rsidRDefault="00EB174F" w:rsidP="00CC48AE"/>
    <w:p w14:paraId="6DAC2B94" w14:textId="2CA285C3" w:rsidR="00900DEC" w:rsidRDefault="00900DEC" w:rsidP="00CC48AE"/>
    <w:p w14:paraId="5D569E4C" w14:textId="77777777" w:rsidR="00F00CE5" w:rsidRDefault="00F00CE5">
      <w:pPr>
        <w:spacing w:after="160" w:line="259" w:lineRule="auto"/>
        <w:rPr>
          <w:rFonts w:ascii="HP Simplified Light" w:hAnsi="HP Simplified Light"/>
          <w:sz w:val="56"/>
        </w:rPr>
      </w:pPr>
      <w:r>
        <w:br w:type="page"/>
      </w:r>
    </w:p>
    <w:p w14:paraId="551388B4" w14:textId="66F197BA" w:rsidR="00483B6E" w:rsidRDefault="00483B6E" w:rsidP="00483B6E">
      <w:pPr>
        <w:pStyle w:val="Heading1"/>
        <w:numPr>
          <w:ilvl w:val="0"/>
          <w:numId w:val="0"/>
        </w:numPr>
        <w:spacing w:after="0"/>
      </w:pPr>
      <w:bookmarkStart w:id="18" w:name="_Toc56406332"/>
      <w:r>
        <w:lastRenderedPageBreak/>
        <w:t xml:space="preserve">Appendix </w:t>
      </w:r>
      <w:r w:rsidR="00F00CE5">
        <w:t>B</w:t>
      </w:r>
      <w:r>
        <w:t xml:space="preserve">:  </w:t>
      </w:r>
      <w:r w:rsidR="00F00CE5">
        <w:t>Glossary of Terms</w:t>
      </w:r>
      <w:bookmarkEnd w:id="18"/>
    </w:p>
    <w:p w14:paraId="7952F59C" w14:textId="405F209C" w:rsidR="00483B6E" w:rsidRDefault="00483B6E" w:rsidP="00CC48AE"/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483B6E" w:rsidRPr="008B65D2" w14:paraId="062D5169" w14:textId="77777777" w:rsidTr="00F00CE5">
        <w:tc>
          <w:tcPr>
            <w:tcW w:w="93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4EC0D4" w14:textId="6F13A117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F17EB96" wp14:editId="33B5B9A0">
                  <wp:extent cx="5943600" cy="53403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4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84D2C" w14:textId="77777777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68C567C0" w14:textId="2BCCAF19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782A17A0" w14:textId="77777777" w:rsidR="00483B6E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  <w:p w14:paraId="01D93E07" w14:textId="00EFD2E7" w:rsidR="00483B6E" w:rsidRPr="00694CFC" w:rsidRDefault="00483B6E" w:rsidP="0099035C">
            <w:pPr>
              <w:spacing w:after="0" w:line="240" w:lineRule="auto"/>
              <w:textAlignment w:val="baseline"/>
              <w:rPr>
                <w:rFonts w:ascii="HP Simplified Light" w:eastAsia="Times New Roman" w:hAnsi="HP Simplified Light" w:cs="Segoe UI"/>
                <w:sz w:val="22"/>
              </w:rPr>
            </w:pPr>
          </w:p>
        </w:tc>
      </w:tr>
    </w:tbl>
    <w:p w14:paraId="3C1AECAD" w14:textId="77777777" w:rsidR="001F5C5F" w:rsidRDefault="001F5C5F" w:rsidP="00CC48AE"/>
    <w:p w14:paraId="3D4FF8F6" w14:textId="5F7C7157" w:rsidR="00900DEC" w:rsidRDefault="00900DEC" w:rsidP="00CC48AE">
      <w:pPr>
        <w:rPr>
          <w:sz w:val="22"/>
        </w:rPr>
      </w:pPr>
      <w:r w:rsidRPr="001F5C5F">
        <w:rPr>
          <w:b/>
          <w:sz w:val="22"/>
        </w:rPr>
        <w:t>Dimplex</w:t>
      </w:r>
      <w:r w:rsidR="001F5C5F">
        <w:rPr>
          <w:sz w:val="22"/>
        </w:rPr>
        <w:t>:</w:t>
      </w:r>
      <w:r w:rsidRPr="001F5C5F">
        <w:rPr>
          <w:sz w:val="22"/>
        </w:rPr>
        <w:t xml:space="preserve">  Duplex page with blank back side</w:t>
      </w:r>
      <w:r w:rsidR="004F7BA4" w:rsidRPr="001F5C5F">
        <w:rPr>
          <w:sz w:val="22"/>
        </w:rPr>
        <w:t>, required only for jobs having odd number of pages (</w:t>
      </w:r>
      <w:proofErr w:type="spellStart"/>
      <w:r w:rsidR="004F7BA4" w:rsidRPr="001F5C5F">
        <w:rPr>
          <w:sz w:val="22"/>
        </w:rPr>
        <w:t>eDuplexPages</w:t>
      </w:r>
      <w:proofErr w:type="spellEnd"/>
      <w:r w:rsidR="004F7BA4" w:rsidRPr="001F5C5F">
        <w:rPr>
          <w:sz w:val="22"/>
        </w:rPr>
        <w:t xml:space="preserve"> setting would prevent/disable)</w:t>
      </w:r>
      <w:r w:rsidR="001F5C5F">
        <w:rPr>
          <w:sz w:val="22"/>
        </w:rPr>
        <w:t>.  See MIB for more information.</w:t>
      </w:r>
    </w:p>
    <w:p w14:paraId="4414F949" w14:textId="196083AA" w:rsidR="00C06A54" w:rsidRDefault="00C06A54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26A7BE2B" w14:textId="51235BDC" w:rsidR="00C06A54" w:rsidRDefault="0010778E" w:rsidP="0010778E">
      <w:pPr>
        <w:pStyle w:val="Heading1"/>
        <w:numPr>
          <w:ilvl w:val="0"/>
          <w:numId w:val="0"/>
        </w:numPr>
      </w:pPr>
      <w:bookmarkStart w:id="19" w:name="_Toc56406333"/>
      <w:r>
        <w:lastRenderedPageBreak/>
        <w:t xml:space="preserve">Appendix C:  </w:t>
      </w:r>
      <w:r w:rsidR="00C06A54">
        <w:t>OIDS</w:t>
      </w:r>
      <w:bookmarkEnd w:id="19"/>
      <w:r w:rsidR="00C06A54">
        <w:t xml:space="preserve"> </w:t>
      </w:r>
    </w:p>
    <w:p w14:paraId="08C516FF" w14:textId="4D21FE8C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---</w:t>
      </w: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1.3.6.1.2.1.43.10.2.1.4</w:t>
      </w:r>
    </w:p>
    <w:p w14:paraId="17A756C1" w14:textId="26BBCE2E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TOTAL engine cycles</w:t>
      </w:r>
    </w:p>
    <w:p w14:paraId="3C5016C6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6D13B20E" w14:textId="774F67DA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969696"/>
          <w:sz w:val="21"/>
          <w:szCs w:val="21"/>
          <w:lang w:val="en-GB" w:eastAsia="en-GB"/>
        </w:rPr>
        <w:t>-- 1.3.6.1.4.1.11.2.3.9.4.2.1.4.1.2.6   </w:t>
      </w:r>
    </w:p>
    <w:p w14:paraId="27A2B235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total-mono-page-count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OBJECT-TYPE</w:t>
      </w:r>
    </w:p>
    <w:p w14:paraId="279B5D1E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SYNTAX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INTEGER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0E5014C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ACCESS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read-only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3139D7B5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STATUS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optional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</w:p>
    <w:p w14:paraId="13150430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DESCRIPTION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</w:t>
      </w:r>
      <w:r w:rsidRPr="00C06A54">
        <w:rPr>
          <w:rFonts w:ascii="Consolas" w:eastAsia="Times New Roman" w:hAnsi="Consolas" w:cs="Times New Roman"/>
          <w:color w:val="CE7B00"/>
          <w:sz w:val="21"/>
          <w:szCs w:val="21"/>
          <w:lang w:val="en-GB" w:eastAsia="en-GB"/>
        </w:rPr>
        <w:t>" Total number of black pages printed by the device"</w:t>
      </w:r>
    </w:p>
    <w:p w14:paraId="284E593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gram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::</w:t>
      </w:r>
      <w:proofErr w:type="gram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 { status-</w:t>
      </w:r>
      <w:proofErr w:type="spell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prt</w:t>
      </w:r>
      <w:proofErr w:type="spell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-</w:t>
      </w:r>
      <w:proofErr w:type="spell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eng</w:t>
      </w:r>
      <w:proofErr w:type="spell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6 }</w:t>
      </w:r>
    </w:p>
    <w:p w14:paraId="60C15A29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74ACC629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969696"/>
          <w:sz w:val="21"/>
          <w:szCs w:val="21"/>
          <w:lang w:val="en-GB" w:eastAsia="en-GB"/>
        </w:rPr>
        <w:t>-- 1.3.6.1.4.1.11.2.3.9.4.2.1.4.1.2.7   </w:t>
      </w:r>
    </w:p>
    <w:p w14:paraId="233B08FC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total-</w:t>
      </w:r>
      <w:proofErr w:type="spell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color</w:t>
      </w:r>
      <w:proofErr w:type="spell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-page-count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OBJECT-TYPE</w:t>
      </w:r>
    </w:p>
    <w:p w14:paraId="2AD4693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SYNTAX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INTEGER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31D52944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ACCESS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read-only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</w:t>
      </w:r>
    </w:p>
    <w:p w14:paraId="599CD7B7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STATUS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      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optional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</w:p>
    <w:p w14:paraId="710C624A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  </w:t>
      </w:r>
      <w:r w:rsidRPr="00C06A54">
        <w:rPr>
          <w:rFonts w:ascii="Consolas" w:eastAsia="Times New Roman" w:hAnsi="Consolas" w:cs="Times New Roman"/>
          <w:color w:val="0000E6"/>
          <w:sz w:val="21"/>
          <w:szCs w:val="21"/>
          <w:lang w:val="en-GB" w:eastAsia="en-GB"/>
        </w:rPr>
        <w:t>DESCRIPTION</w:t>
      </w:r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</w:t>
      </w:r>
      <w:r w:rsidRPr="00C06A54">
        <w:rPr>
          <w:rFonts w:ascii="Consolas" w:eastAsia="Times New Roman" w:hAnsi="Consolas" w:cs="Times New Roman"/>
          <w:color w:val="CE7B00"/>
          <w:sz w:val="21"/>
          <w:szCs w:val="21"/>
          <w:lang w:val="en-GB" w:eastAsia="en-GB"/>
        </w:rPr>
        <w:t>" Total number of color pages printed by the device"</w:t>
      </w:r>
    </w:p>
    <w:p w14:paraId="0323B6C9" w14:textId="77777777" w:rsidR="00C06A54" w:rsidRPr="00C06A54" w:rsidRDefault="00C06A54" w:rsidP="00C06A5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gram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::</w:t>
      </w:r>
      <w:proofErr w:type="gram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= { status-</w:t>
      </w:r>
      <w:proofErr w:type="spell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prt</w:t>
      </w:r>
      <w:proofErr w:type="spell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-</w:t>
      </w:r>
      <w:proofErr w:type="spellStart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eng</w:t>
      </w:r>
      <w:proofErr w:type="spellEnd"/>
      <w:r w:rsidRPr="00C06A54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 7 }</w:t>
      </w:r>
    </w:p>
    <w:p w14:paraId="3C156503" w14:textId="66875717" w:rsidR="00C06A54" w:rsidRDefault="00C06A54" w:rsidP="00CC48AE">
      <w:pPr>
        <w:rPr>
          <w:sz w:val="22"/>
        </w:rPr>
      </w:pPr>
    </w:p>
    <w:p w14:paraId="48A12433" w14:textId="68B20575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COLOR 8x11 Impressions </w:t>
      </w:r>
    </w:p>
    <w:p w14:paraId="68F6A1E0" w14:textId="6D4EA3C1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1.3.6.1.4.1.11.2.3.9.4.2.1.1.16.1.20.2.2.0</w:t>
      </w:r>
    </w:p>
    <w:p w14:paraId="0AD09069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7E8E7E0B" w14:textId="24AB4985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MONO 8x11 Impressions</w:t>
      </w:r>
    </w:p>
    <w:p w14:paraId="3B866169" w14:textId="7D0610B8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1.3.6.1.4.1.11.2.3.9.4.2.1.1.16.1.20.1.2.0</w:t>
      </w:r>
    </w:p>
    <w:p w14:paraId="5C69EC02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01B57789" w14:textId="3BE5063A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Simplex Total</w:t>
      </w:r>
    </w:p>
    <w:p w14:paraId="29B77D4A" w14:textId="639AF513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1.3.6.1.4.1.11.2.3.9.4.2.1.1.16.1.1.13.0</w:t>
      </w:r>
    </w:p>
    <w:p w14:paraId="1A39859D" w14:textId="77777777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</w:p>
    <w:p w14:paraId="7B08E010" w14:textId="3E85B0AF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Duplex Total</w:t>
      </w:r>
    </w:p>
    <w:p w14:paraId="1E88AE57" w14:textId="190B49CC" w:rsidR="002C0900" w:rsidRPr="002C0900" w:rsidRDefault="002C0900" w:rsidP="002C0900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</w:pPr>
      <w:r w:rsidRPr="002C0900">
        <w:rPr>
          <w:rFonts w:ascii="Consolas" w:eastAsia="Times New Roman" w:hAnsi="Consolas" w:cs="Times New Roman"/>
          <w:color w:val="000000" w:themeColor="text1"/>
          <w:sz w:val="21"/>
          <w:szCs w:val="21"/>
          <w:lang w:val="en-GB" w:eastAsia="en-GB"/>
        </w:rPr>
        <w:t>1.3.6.1.4.1.11.2.3.9.4.2.1.1.16.1.1.14.0</w:t>
      </w:r>
    </w:p>
    <w:p w14:paraId="7124F7AD" w14:textId="77777777" w:rsidR="002C0900" w:rsidRPr="001F5C5F" w:rsidRDefault="002C0900" w:rsidP="00CC48AE">
      <w:pPr>
        <w:rPr>
          <w:sz w:val="22"/>
        </w:rPr>
      </w:pPr>
    </w:p>
    <w:sectPr w:rsidR="002C0900" w:rsidRPr="001F5C5F" w:rsidSect="00881A87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E6E6B" w14:textId="77777777" w:rsidR="00736A81" w:rsidRDefault="00736A81" w:rsidP="00733240">
      <w:pPr>
        <w:spacing w:after="0" w:line="240" w:lineRule="auto"/>
      </w:pPr>
      <w:r>
        <w:separator/>
      </w:r>
    </w:p>
    <w:p w14:paraId="687EE718" w14:textId="77777777" w:rsidR="00736A81" w:rsidRDefault="00736A81"/>
  </w:endnote>
  <w:endnote w:type="continuationSeparator" w:id="0">
    <w:p w14:paraId="7A047CC7" w14:textId="77777777" w:rsidR="00736A81" w:rsidRDefault="00736A81" w:rsidP="00733240">
      <w:pPr>
        <w:spacing w:after="0" w:line="240" w:lineRule="auto"/>
      </w:pPr>
      <w:r>
        <w:continuationSeparator/>
      </w:r>
    </w:p>
    <w:p w14:paraId="1933CE17" w14:textId="77777777" w:rsidR="00736A81" w:rsidRDefault="00736A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P Simplified Light">
    <w:altName w:val="Calibri"/>
    <w:panose1 w:val="020B0404020204020204"/>
    <w:charset w:val="00"/>
    <w:family w:val="swiss"/>
    <w:pitch w:val="variable"/>
    <w:sig w:usb0="A00000AF" w:usb1="5000205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  <w:font w:name="HPSimplified-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79A4D" w14:textId="6CA8128E" w:rsidR="00A3355E" w:rsidRDefault="00A3355E" w:rsidP="00C0332C">
    <w:pPr>
      <w:pStyle w:val="hpcoverfooter"/>
    </w:pPr>
    <w:r>
      <w:t>HP and Channel Partner Use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9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0" w:type="dxa"/>
        <w:bottom w:w="0" w:type="dxa"/>
        <w:right w:w="0" w:type="dxa"/>
      </w:tblCellMar>
      <w:tblLook w:val="04A0" w:firstRow="1" w:lastRow="0" w:firstColumn="1" w:lastColumn="0" w:noHBand="0" w:noVBand="1"/>
    </w:tblPr>
    <w:tblGrid>
      <w:gridCol w:w="4996"/>
      <w:gridCol w:w="3932"/>
    </w:tblGrid>
    <w:tr w:rsidR="00A3355E" w:rsidRPr="00991A22" w14:paraId="7744AA0B" w14:textId="77777777" w:rsidTr="00AC7BF4">
      <w:trPr>
        <w:trHeight w:hRule="exact" w:val="720"/>
      </w:trPr>
      <w:tc>
        <w:tcPr>
          <w:tcW w:w="5227" w:type="dxa"/>
          <w:vAlign w:val="bottom"/>
        </w:tcPr>
        <w:p w14:paraId="6E139D5C" w14:textId="77777777" w:rsidR="00A3355E" w:rsidRPr="00991A22" w:rsidRDefault="00A3355E" w:rsidP="00991A22">
          <w:pPr>
            <w:pStyle w:val="hpfooterlegal"/>
          </w:pPr>
        </w:p>
      </w:tc>
      <w:tc>
        <w:tcPr>
          <w:tcW w:w="4113" w:type="dxa"/>
          <w:vAlign w:val="bottom"/>
        </w:tcPr>
        <w:sdt>
          <w:sdtPr>
            <w:id w:val="784850286"/>
            <w:docPartObj>
              <w:docPartGallery w:val="Page Numbers (Bottom of Page)"/>
              <w:docPartUnique/>
            </w:docPartObj>
          </w:sdtPr>
          <w:sdtEndPr/>
          <w:sdtContent>
            <w:p w14:paraId="0188C6F1" w14:textId="5FA05B2A" w:rsidR="00A3355E" w:rsidRPr="00991A22" w:rsidRDefault="00A3355E" w:rsidP="00991A22">
              <w:pPr>
                <w:pStyle w:val="hpfooterright"/>
              </w:pPr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STYLEREF  hp_intro_head  \* MERGEFORMAT </w:instrText>
              </w:r>
              <w:r>
                <w:rPr>
                  <w:noProof/>
                </w:rPr>
                <w:fldChar w:fldCharType="separate"/>
              </w:r>
              <w:r w:rsidR="008D7968">
                <w:rPr>
                  <w:noProof/>
                </w:rPr>
                <w:t>Table of contents</w:t>
              </w:r>
              <w:r>
                <w:rPr>
                  <w:noProof/>
                </w:rPr>
                <w:fldChar w:fldCharType="end"/>
              </w:r>
              <w:r w:rsidRPr="00991A22">
                <w:t xml:space="preserve">   </w:t>
              </w:r>
              <w:r w:rsidRPr="009B1BDC">
                <w:fldChar w:fldCharType="begin"/>
              </w:r>
              <w:r w:rsidRPr="009B1BDC">
                <w:instrText xml:space="preserve"> PAGE   \* MERGEFORMAT </w:instrText>
              </w:r>
              <w:r w:rsidRPr="009B1BDC">
                <w:fldChar w:fldCharType="separate"/>
              </w:r>
              <w:r>
                <w:rPr>
                  <w:noProof/>
                </w:rPr>
                <w:t>15</w:t>
              </w:r>
              <w:r w:rsidRPr="009B1BDC">
                <w:fldChar w:fldCharType="end"/>
              </w:r>
            </w:p>
          </w:sdtContent>
        </w:sdt>
      </w:tc>
    </w:tr>
  </w:tbl>
  <w:p w14:paraId="203C656E" w14:textId="77777777" w:rsidR="00A3355E" w:rsidRDefault="00A3355E" w:rsidP="00991A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89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0" w:type="dxa"/>
        <w:bottom w:w="0" w:type="dxa"/>
        <w:right w:w="0" w:type="dxa"/>
      </w:tblCellMar>
      <w:tblLook w:val="04A0" w:firstRow="1" w:lastRow="0" w:firstColumn="1" w:lastColumn="0" w:noHBand="0" w:noVBand="1"/>
    </w:tblPr>
    <w:tblGrid>
      <w:gridCol w:w="4996"/>
      <w:gridCol w:w="3932"/>
    </w:tblGrid>
    <w:tr w:rsidR="00A3355E" w:rsidRPr="00014F55" w14:paraId="2E1B03E9" w14:textId="77777777" w:rsidTr="00AC7BF4">
      <w:trPr>
        <w:trHeight w:hRule="exact" w:val="720"/>
      </w:trPr>
      <w:tc>
        <w:tcPr>
          <w:tcW w:w="5227" w:type="dxa"/>
          <w:vAlign w:val="bottom"/>
        </w:tcPr>
        <w:p w14:paraId="0CCA620D" w14:textId="6E96B9A5" w:rsidR="00A3355E" w:rsidRPr="00014F55" w:rsidRDefault="00A3355E" w:rsidP="00014F55">
          <w:pPr>
            <w:pStyle w:val="hpfooterlegal"/>
          </w:pPr>
        </w:p>
      </w:tc>
      <w:tc>
        <w:tcPr>
          <w:tcW w:w="4113" w:type="dxa"/>
          <w:vAlign w:val="bottom"/>
        </w:tcPr>
        <w:p w14:paraId="4B203841" w14:textId="5CC62EAB" w:rsidR="00A3355E" w:rsidRPr="00014F55" w:rsidRDefault="00A3355E" w:rsidP="00014F55">
          <w:pPr>
            <w:pStyle w:val="hpfooterright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"Heading 1" \n  \* MERGEFORMAT </w:instrText>
          </w:r>
          <w:r>
            <w:rPr>
              <w:noProof/>
            </w:rPr>
            <w:fldChar w:fldCharType="separate"/>
          </w:r>
          <w:r w:rsidR="008D7968">
            <w:rPr>
              <w:noProof/>
            </w:rPr>
            <w:t>0</w:t>
          </w:r>
          <w:r>
            <w:rPr>
              <w:noProof/>
            </w:rPr>
            <w:fldChar w:fldCharType="end"/>
          </w:r>
          <w:r>
            <w:t xml:space="preserve"> </w:t>
          </w:r>
          <w:sdt>
            <w:sdtPr>
              <w:id w:val="1230117607"/>
              <w:docPartObj>
                <w:docPartGallery w:val="Page Numbers (Bottom of Page)"/>
                <w:docPartUnique/>
              </w:docPartObj>
            </w:sdtPr>
            <w:sdtEndPr/>
            <w:sdtContent>
              <w:r>
                <w:rPr>
                  <w:noProof/>
                </w:rPr>
                <w:fldChar w:fldCharType="begin"/>
              </w:r>
              <w:r>
                <w:rPr>
                  <w:noProof/>
                </w:rPr>
                <w:instrText xml:space="preserve"> STYLEREF  "Heading 1"  \* MERGEFORMAT </w:instrText>
              </w:r>
              <w:r>
                <w:rPr>
                  <w:noProof/>
                </w:rPr>
                <w:fldChar w:fldCharType="separate"/>
              </w:r>
              <w:r w:rsidR="008D7968">
                <w:rPr>
                  <w:noProof/>
                </w:rPr>
                <w:t>Appendix C:  OIDS</w:t>
              </w:r>
              <w:r>
                <w:rPr>
                  <w:noProof/>
                </w:rPr>
                <w:fldChar w:fldCharType="end"/>
              </w:r>
              <w:r w:rsidRPr="00014F55">
                <w:t xml:space="preserve">   </w:t>
              </w:r>
              <w:r w:rsidRPr="009B1BDC">
                <w:fldChar w:fldCharType="begin"/>
              </w:r>
              <w:r w:rsidRPr="009B1BDC">
                <w:instrText xml:space="preserve"> PAGE   \* MERGEFORMAT </w:instrText>
              </w:r>
              <w:r w:rsidRPr="009B1BDC">
                <w:fldChar w:fldCharType="separate"/>
              </w:r>
              <w:r>
                <w:rPr>
                  <w:noProof/>
                </w:rPr>
                <w:t>20</w:t>
              </w:r>
              <w:r w:rsidRPr="009B1BDC">
                <w:fldChar w:fldCharType="end"/>
              </w:r>
            </w:sdtContent>
          </w:sdt>
        </w:p>
      </w:tc>
    </w:tr>
  </w:tbl>
  <w:p w14:paraId="5D71C381" w14:textId="77777777" w:rsidR="00A3355E" w:rsidRDefault="00A3355E" w:rsidP="00014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FB9D8" w14:textId="77777777" w:rsidR="00736A81" w:rsidRPr="00235DCD" w:rsidRDefault="00736A81" w:rsidP="00235DCD"/>
  </w:footnote>
  <w:footnote w:type="continuationSeparator" w:id="0">
    <w:p w14:paraId="2A82F081" w14:textId="77777777" w:rsidR="00736A81" w:rsidRDefault="00736A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752A7"/>
    <w:multiLevelType w:val="multilevel"/>
    <w:tmpl w:val="8054A8AC"/>
    <w:styleLink w:val="hptablenumbering"/>
    <w:lvl w:ilvl="0">
      <w:start w:val="1"/>
      <w:numFmt w:val="decimal"/>
      <w:pStyle w:val="hptablecaption"/>
      <w:suff w:val="space"/>
      <w:lvlText w:val="Table %1 "/>
      <w:lvlJc w:val="left"/>
      <w:pPr>
        <w:ind w:left="0" w:firstLine="0"/>
      </w:pPr>
      <w:rPr>
        <w:rFonts w:asciiTheme="majorHAnsi" w:hAnsiTheme="majorHAnsi" w:hint="default"/>
        <w:b/>
        <w:i w:val="0"/>
        <w:sz w:val="16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AC4101"/>
    <w:multiLevelType w:val="hybridMultilevel"/>
    <w:tmpl w:val="BA46886A"/>
    <w:lvl w:ilvl="0" w:tplc="49C6A836">
      <w:start w:val="1"/>
      <w:numFmt w:val="decimal"/>
      <w:lvlText w:val="%1)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" w15:restartNumberingAfterBreak="0">
    <w:nsid w:val="0E5A417E"/>
    <w:multiLevelType w:val="multilevel"/>
    <w:tmpl w:val="00BA1D7A"/>
    <w:numStyleLink w:val="hpfigurenumbering"/>
  </w:abstractNum>
  <w:abstractNum w:abstractNumId="3" w15:restartNumberingAfterBreak="0">
    <w:nsid w:val="132B1B38"/>
    <w:multiLevelType w:val="hybridMultilevel"/>
    <w:tmpl w:val="3C201E26"/>
    <w:lvl w:ilvl="0" w:tplc="7E8E72B0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750DA"/>
    <w:multiLevelType w:val="multilevel"/>
    <w:tmpl w:val="8AFEA384"/>
    <w:styleLink w:val="hpsectionnumbers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243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6B5532A"/>
    <w:multiLevelType w:val="hybridMultilevel"/>
    <w:tmpl w:val="812E5AB6"/>
    <w:lvl w:ilvl="0" w:tplc="B562DFD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03FC8"/>
    <w:multiLevelType w:val="hybridMultilevel"/>
    <w:tmpl w:val="B5144138"/>
    <w:lvl w:ilvl="0" w:tplc="04B6F208">
      <w:start w:val="3"/>
      <w:numFmt w:val="bullet"/>
      <w:lvlText w:val="-"/>
      <w:lvlJc w:val="left"/>
      <w:pPr>
        <w:ind w:left="720" w:hanging="360"/>
      </w:pPr>
      <w:rPr>
        <w:rFonts w:ascii="HP Simplified Light" w:eastAsiaTheme="minorHAnsi" w:hAnsi="HP Simplified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17AE4"/>
    <w:multiLevelType w:val="hybridMultilevel"/>
    <w:tmpl w:val="FF340698"/>
    <w:lvl w:ilvl="0" w:tplc="1074B9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E3E5E"/>
    <w:multiLevelType w:val="multilevel"/>
    <w:tmpl w:val="06600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001B4A"/>
    <w:multiLevelType w:val="hybridMultilevel"/>
    <w:tmpl w:val="3682A0E6"/>
    <w:lvl w:ilvl="0" w:tplc="04090001">
      <w:start w:val="1"/>
      <w:numFmt w:val="bullet"/>
      <w:lvlText w:val=""/>
      <w:lvlJc w:val="left"/>
      <w:pPr>
        <w:ind w:left="620" w:hanging="360"/>
      </w:pPr>
      <w:rPr>
        <w:rFonts w:ascii="Symbol" w:hAnsi="Symbol" w:hint="default"/>
        <w:b/>
      </w:rPr>
    </w:lvl>
    <w:lvl w:ilvl="1" w:tplc="04090019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10" w15:restartNumberingAfterBreak="0">
    <w:nsid w:val="2A1B04D5"/>
    <w:multiLevelType w:val="hybridMultilevel"/>
    <w:tmpl w:val="F796EC6C"/>
    <w:lvl w:ilvl="0" w:tplc="AA981C46">
      <w:start w:val="1"/>
      <w:numFmt w:val="decimal"/>
      <w:lvlText w:val="%1-"/>
      <w:lvlJc w:val="left"/>
      <w:pPr>
        <w:ind w:left="9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00" w:hanging="360"/>
      </w:pPr>
    </w:lvl>
    <w:lvl w:ilvl="2" w:tplc="0409001B" w:tentative="1">
      <w:start w:val="1"/>
      <w:numFmt w:val="lowerRoman"/>
      <w:lvlText w:val="%3."/>
      <w:lvlJc w:val="right"/>
      <w:pPr>
        <w:ind w:left="2420" w:hanging="180"/>
      </w:pPr>
    </w:lvl>
    <w:lvl w:ilvl="3" w:tplc="0409000F" w:tentative="1">
      <w:start w:val="1"/>
      <w:numFmt w:val="decimal"/>
      <w:lvlText w:val="%4."/>
      <w:lvlJc w:val="left"/>
      <w:pPr>
        <w:ind w:left="3140" w:hanging="360"/>
      </w:pPr>
    </w:lvl>
    <w:lvl w:ilvl="4" w:tplc="04090019" w:tentative="1">
      <w:start w:val="1"/>
      <w:numFmt w:val="lowerLetter"/>
      <w:lvlText w:val="%5."/>
      <w:lvlJc w:val="left"/>
      <w:pPr>
        <w:ind w:left="3860" w:hanging="360"/>
      </w:pPr>
    </w:lvl>
    <w:lvl w:ilvl="5" w:tplc="0409001B" w:tentative="1">
      <w:start w:val="1"/>
      <w:numFmt w:val="lowerRoman"/>
      <w:lvlText w:val="%6."/>
      <w:lvlJc w:val="right"/>
      <w:pPr>
        <w:ind w:left="4580" w:hanging="180"/>
      </w:pPr>
    </w:lvl>
    <w:lvl w:ilvl="6" w:tplc="0409000F" w:tentative="1">
      <w:start w:val="1"/>
      <w:numFmt w:val="decimal"/>
      <w:lvlText w:val="%7."/>
      <w:lvlJc w:val="left"/>
      <w:pPr>
        <w:ind w:left="5300" w:hanging="360"/>
      </w:pPr>
    </w:lvl>
    <w:lvl w:ilvl="7" w:tplc="04090019" w:tentative="1">
      <w:start w:val="1"/>
      <w:numFmt w:val="lowerLetter"/>
      <w:lvlText w:val="%8."/>
      <w:lvlJc w:val="left"/>
      <w:pPr>
        <w:ind w:left="6020" w:hanging="360"/>
      </w:pPr>
    </w:lvl>
    <w:lvl w:ilvl="8" w:tplc="04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11" w15:restartNumberingAfterBreak="0">
    <w:nsid w:val="2D2F15F2"/>
    <w:multiLevelType w:val="hybridMultilevel"/>
    <w:tmpl w:val="977E5B46"/>
    <w:lvl w:ilvl="0" w:tplc="F37A2BB8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943E93"/>
    <w:multiLevelType w:val="hybridMultilevel"/>
    <w:tmpl w:val="3D9608A8"/>
    <w:lvl w:ilvl="0" w:tplc="7F6CB5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C085B"/>
    <w:multiLevelType w:val="multilevel"/>
    <w:tmpl w:val="0876E5CE"/>
    <w:styleLink w:val="hpbullets"/>
    <w:lvl w:ilvl="0">
      <w:start w:val="1"/>
      <w:numFmt w:val="bullet"/>
      <w:pStyle w:val="hpbulletslist"/>
      <w:lvlText w:val=""/>
      <w:lvlJc w:val="left"/>
      <w:pPr>
        <w:ind w:left="216" w:hanging="216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32" w:hanging="216"/>
      </w:pPr>
      <w:rPr>
        <w:rFonts w:ascii="HP Simplified Light" w:hAnsi="HP Simplified Light" w:hint="default"/>
      </w:rPr>
    </w:lvl>
    <w:lvl w:ilvl="2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3">
      <w:start w:val="1"/>
      <w:numFmt w:val="bullet"/>
      <w:lvlText w:val="–"/>
      <w:lvlJc w:val="left"/>
      <w:pPr>
        <w:ind w:left="864" w:hanging="216"/>
      </w:pPr>
      <w:rPr>
        <w:rFonts w:ascii="HP Simplified Light" w:hAnsi="HP Simplified Light" w:hint="default"/>
      </w:rPr>
    </w:lvl>
    <w:lvl w:ilvl="4">
      <w:start w:val="1"/>
      <w:numFmt w:val="none"/>
      <w:lvlText w:val=""/>
      <w:lvlJc w:val="left"/>
      <w:pPr>
        <w:ind w:left="1080" w:hanging="216"/>
      </w:pPr>
      <w:rPr>
        <w:rFonts w:hint="default"/>
      </w:rPr>
    </w:lvl>
    <w:lvl w:ilvl="5">
      <w:start w:val="1"/>
      <w:numFmt w:val="none"/>
      <w:lvlText w:val=""/>
      <w:lvlJc w:val="left"/>
      <w:pPr>
        <w:ind w:left="1296" w:hanging="216"/>
      </w:pPr>
      <w:rPr>
        <w:rFonts w:hint="default"/>
      </w:rPr>
    </w:lvl>
    <w:lvl w:ilvl="6">
      <w:start w:val="1"/>
      <w:numFmt w:val="none"/>
      <w:lvlText w:val="%7"/>
      <w:lvlJc w:val="left"/>
      <w:pPr>
        <w:ind w:left="1512" w:hanging="216"/>
      </w:pPr>
      <w:rPr>
        <w:rFonts w:hint="default"/>
      </w:rPr>
    </w:lvl>
    <w:lvl w:ilvl="7">
      <w:start w:val="1"/>
      <w:numFmt w:val="none"/>
      <w:lvlText w:val="%8"/>
      <w:lvlJc w:val="left"/>
      <w:pPr>
        <w:ind w:left="1728" w:hanging="216"/>
      </w:pPr>
      <w:rPr>
        <w:rFonts w:hint="default"/>
      </w:rPr>
    </w:lvl>
    <w:lvl w:ilvl="8">
      <w:start w:val="1"/>
      <w:numFmt w:val="none"/>
      <w:lvlText w:val="%9"/>
      <w:lvlJc w:val="left"/>
      <w:pPr>
        <w:ind w:left="1944" w:hanging="216"/>
      </w:pPr>
      <w:rPr>
        <w:rFonts w:hint="default"/>
      </w:rPr>
    </w:lvl>
  </w:abstractNum>
  <w:abstractNum w:abstractNumId="14" w15:restartNumberingAfterBreak="0">
    <w:nsid w:val="3836248D"/>
    <w:multiLevelType w:val="multilevel"/>
    <w:tmpl w:val="00BA1D7A"/>
    <w:styleLink w:val="hpfigurenumbering"/>
    <w:lvl w:ilvl="0">
      <w:start w:val="1"/>
      <w:numFmt w:val="decimal"/>
      <w:pStyle w:val="hpfigurecaption"/>
      <w:suff w:val="space"/>
      <w:lvlText w:val="Figure %1 "/>
      <w:lvlJc w:val="left"/>
      <w:pPr>
        <w:ind w:left="0" w:firstLine="0"/>
      </w:pPr>
      <w:rPr>
        <w:rFonts w:asciiTheme="majorHAnsi" w:hAnsiTheme="majorHAnsi" w:hint="default"/>
        <w:b/>
        <w:i w:val="0"/>
        <w:sz w:val="16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asciiTheme="majorHAnsi" w:hAnsiTheme="majorHAnsi" w:hint="default"/>
        <w:b/>
        <w:i w:val="0"/>
        <w:sz w:val="16"/>
      </w:rPr>
    </w:lvl>
  </w:abstractNum>
  <w:abstractNum w:abstractNumId="15" w15:restartNumberingAfterBreak="0">
    <w:nsid w:val="39DB3E3B"/>
    <w:multiLevelType w:val="hybridMultilevel"/>
    <w:tmpl w:val="9A2AAE42"/>
    <w:lvl w:ilvl="0" w:tplc="52004CE6">
      <w:start w:val="1"/>
      <w:numFmt w:val="decimal"/>
      <w:lvlText w:val="%1-"/>
      <w:lvlJc w:val="left"/>
      <w:pPr>
        <w:ind w:left="6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16" w15:restartNumberingAfterBreak="0">
    <w:nsid w:val="3F862B53"/>
    <w:multiLevelType w:val="multilevel"/>
    <w:tmpl w:val="8054A8AC"/>
    <w:numStyleLink w:val="hptablenumbering"/>
  </w:abstractNum>
  <w:abstractNum w:abstractNumId="17" w15:restartNumberingAfterBreak="0">
    <w:nsid w:val="402B6752"/>
    <w:multiLevelType w:val="hybridMultilevel"/>
    <w:tmpl w:val="5450F7F4"/>
    <w:lvl w:ilvl="0" w:tplc="F6246F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D4587"/>
    <w:multiLevelType w:val="hybridMultilevel"/>
    <w:tmpl w:val="C152F8FE"/>
    <w:lvl w:ilvl="0" w:tplc="827AF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1E2EAF"/>
    <w:multiLevelType w:val="hybridMultilevel"/>
    <w:tmpl w:val="663EE030"/>
    <w:lvl w:ilvl="0" w:tplc="19B0FDD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4845BD"/>
    <w:multiLevelType w:val="hybridMultilevel"/>
    <w:tmpl w:val="2E40BEEE"/>
    <w:lvl w:ilvl="0" w:tplc="2CF4F6B6">
      <w:start w:val="3"/>
      <w:numFmt w:val="bullet"/>
      <w:lvlText w:val="-"/>
      <w:lvlJc w:val="left"/>
      <w:pPr>
        <w:ind w:left="720" w:hanging="360"/>
      </w:pPr>
      <w:rPr>
        <w:rFonts w:ascii="HP Simplified Light" w:eastAsiaTheme="minorHAnsi" w:hAnsi="HP Simplified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B2E9C"/>
    <w:multiLevelType w:val="multilevel"/>
    <w:tmpl w:val="AEC6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C90AA6"/>
    <w:multiLevelType w:val="hybridMultilevel"/>
    <w:tmpl w:val="A5EE4404"/>
    <w:lvl w:ilvl="0" w:tplc="1DA83D00">
      <w:numFmt w:val="bullet"/>
      <w:lvlText w:val="-"/>
      <w:lvlJc w:val="left"/>
      <w:pPr>
        <w:ind w:left="25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48D30EF2"/>
    <w:multiLevelType w:val="hybridMultilevel"/>
    <w:tmpl w:val="036201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1D1BE2"/>
    <w:multiLevelType w:val="multilevel"/>
    <w:tmpl w:val="06600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421B1A"/>
    <w:multiLevelType w:val="multilevel"/>
    <w:tmpl w:val="0876E5CE"/>
    <w:numStyleLink w:val="hpbullets"/>
  </w:abstractNum>
  <w:abstractNum w:abstractNumId="26" w15:restartNumberingAfterBreak="0">
    <w:nsid w:val="4BA119CC"/>
    <w:multiLevelType w:val="hybridMultilevel"/>
    <w:tmpl w:val="60AADAB2"/>
    <w:lvl w:ilvl="0" w:tplc="8E189AC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F7909CA"/>
    <w:multiLevelType w:val="multilevel"/>
    <w:tmpl w:val="06600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8E497B"/>
    <w:multiLevelType w:val="hybridMultilevel"/>
    <w:tmpl w:val="63D2C6B6"/>
    <w:lvl w:ilvl="0" w:tplc="AA82B3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237855"/>
    <w:multiLevelType w:val="hybridMultilevel"/>
    <w:tmpl w:val="57B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E50B98"/>
    <w:multiLevelType w:val="hybridMultilevel"/>
    <w:tmpl w:val="DD964052"/>
    <w:lvl w:ilvl="0" w:tplc="86D62962">
      <w:start w:val="2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F76C62"/>
    <w:multiLevelType w:val="hybridMultilevel"/>
    <w:tmpl w:val="D4F081DE"/>
    <w:lvl w:ilvl="0" w:tplc="C960F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596494"/>
    <w:multiLevelType w:val="multilevel"/>
    <w:tmpl w:val="8AFEA384"/>
    <w:numStyleLink w:val="hpsectionnumbers"/>
  </w:abstractNum>
  <w:abstractNum w:abstractNumId="33" w15:restartNumberingAfterBreak="0">
    <w:nsid w:val="5AC8033E"/>
    <w:multiLevelType w:val="hybridMultilevel"/>
    <w:tmpl w:val="E634DE14"/>
    <w:lvl w:ilvl="0" w:tplc="65FCF13A">
      <w:start w:val="3"/>
      <w:numFmt w:val="bullet"/>
      <w:lvlText w:val="-"/>
      <w:lvlJc w:val="left"/>
      <w:pPr>
        <w:ind w:left="1080" w:hanging="360"/>
      </w:pPr>
      <w:rPr>
        <w:rFonts w:ascii="HP Simplified Light" w:eastAsia="Times New Roman" w:hAnsi="HP Simplified Light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6523171"/>
    <w:multiLevelType w:val="hybridMultilevel"/>
    <w:tmpl w:val="0B74B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E24997"/>
    <w:multiLevelType w:val="hybridMultilevel"/>
    <w:tmpl w:val="C606850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FE6185D"/>
    <w:multiLevelType w:val="hybridMultilevel"/>
    <w:tmpl w:val="1098DB52"/>
    <w:lvl w:ilvl="0" w:tplc="81564C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43186D"/>
    <w:multiLevelType w:val="hybridMultilevel"/>
    <w:tmpl w:val="5E7075DA"/>
    <w:lvl w:ilvl="0" w:tplc="82BE12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73312"/>
    <w:multiLevelType w:val="hybridMultilevel"/>
    <w:tmpl w:val="BE882266"/>
    <w:lvl w:ilvl="0" w:tplc="C978B6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62F0"/>
    <w:multiLevelType w:val="multilevel"/>
    <w:tmpl w:val="37CCF6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315017"/>
    <w:multiLevelType w:val="hybridMultilevel"/>
    <w:tmpl w:val="3C201E26"/>
    <w:lvl w:ilvl="0" w:tplc="7E8E72B0">
      <w:start w:val="1"/>
      <w:numFmt w:val="decimal"/>
      <w:lvlText w:val="%1-"/>
      <w:lvlJc w:val="left"/>
      <w:pPr>
        <w:ind w:left="1530" w:hanging="36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>
      <w:start w:val="1"/>
      <w:numFmt w:val="lowerLetter"/>
      <w:lvlText w:val="%5."/>
      <w:lvlJc w:val="left"/>
      <w:pPr>
        <w:ind w:left="4410" w:hanging="360"/>
      </w:pPr>
    </w:lvl>
    <w:lvl w:ilvl="5" w:tplc="0409001B">
      <w:start w:val="1"/>
      <w:numFmt w:val="lowerRoman"/>
      <w:lvlText w:val="%6."/>
      <w:lvlJc w:val="right"/>
      <w:pPr>
        <w:ind w:left="5130" w:hanging="180"/>
      </w:pPr>
    </w:lvl>
    <w:lvl w:ilvl="6" w:tplc="0409000F">
      <w:start w:val="1"/>
      <w:numFmt w:val="decimal"/>
      <w:lvlText w:val="%7."/>
      <w:lvlJc w:val="left"/>
      <w:pPr>
        <w:ind w:left="5850" w:hanging="360"/>
      </w:pPr>
    </w:lvl>
    <w:lvl w:ilvl="7" w:tplc="04090019">
      <w:start w:val="1"/>
      <w:numFmt w:val="lowerLetter"/>
      <w:lvlText w:val="%8."/>
      <w:lvlJc w:val="left"/>
      <w:pPr>
        <w:ind w:left="6570" w:hanging="360"/>
      </w:pPr>
    </w:lvl>
    <w:lvl w:ilvl="8" w:tplc="0409001B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13"/>
  </w:num>
  <w:num w:numId="2">
    <w:abstractNumId w:val="4"/>
  </w:num>
  <w:num w:numId="3">
    <w:abstractNumId w:val="32"/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25"/>
  </w:num>
  <w:num w:numId="5">
    <w:abstractNumId w:val="14"/>
  </w:num>
  <w:num w:numId="6">
    <w:abstractNumId w:val="0"/>
  </w:num>
  <w:num w:numId="7">
    <w:abstractNumId w:val="2"/>
    <w:lvlOverride w:ilvl="0">
      <w:lvl w:ilvl="0">
        <w:start w:val="2"/>
        <w:numFmt w:val="decimal"/>
        <w:pStyle w:val="hpfigurecaption"/>
        <w:suff w:val="space"/>
        <w:lvlText w:val="Figure %1 "/>
        <w:lvlJc w:val="left"/>
        <w:pPr>
          <w:ind w:left="540" w:firstLine="0"/>
        </w:pPr>
        <w:rPr>
          <w:rFonts w:asciiTheme="majorHAnsi" w:hAnsiTheme="majorHAnsi" w:hint="default"/>
          <w:b/>
          <w:i w:val="0"/>
          <w:sz w:val="16"/>
        </w:rPr>
      </w:lvl>
    </w:lvlOverride>
    <w:lvlOverride w:ilvl="1">
      <w:lvl w:ilvl="1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lvlText w:val=""/>
        <w:lvlJc w:val="left"/>
        <w:pPr>
          <w:ind w:left="0" w:firstLine="0"/>
        </w:pPr>
        <w:rPr>
          <w:rFonts w:asciiTheme="majorHAnsi" w:hAnsiTheme="majorHAnsi" w:hint="default"/>
          <w:b/>
          <w:i w:val="0"/>
          <w:sz w:val="16"/>
        </w:rPr>
      </w:lvl>
    </w:lvlOverride>
  </w:num>
  <w:num w:numId="8">
    <w:abstractNumId w:val="16"/>
    <w:lvlOverride w:ilvl="0">
      <w:lvl w:ilvl="0">
        <w:start w:val="1"/>
        <w:numFmt w:val="decimal"/>
        <w:pStyle w:val="hptablecaption"/>
        <w:suff w:val="space"/>
        <w:lvlText w:val="Table %1 "/>
        <w:lvlJc w:val="left"/>
        <w:pPr>
          <w:ind w:left="0" w:firstLine="0"/>
        </w:pPr>
        <w:rPr>
          <w:rFonts w:asciiTheme="majorHAnsi" w:hAnsiTheme="majorHAnsi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9">
    <w:abstractNumId w:val="21"/>
  </w:num>
  <w:num w:numId="10">
    <w:abstractNumId w:val="8"/>
  </w:num>
  <w:num w:numId="11">
    <w:abstractNumId w:val="39"/>
  </w:num>
  <w:num w:numId="12">
    <w:abstractNumId w:val="22"/>
  </w:num>
  <w:num w:numId="1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4"/>
  </w:num>
  <w:num w:numId="17">
    <w:abstractNumId w:val="27"/>
  </w:num>
  <w:num w:numId="18">
    <w:abstractNumId w:val="26"/>
  </w:num>
  <w:num w:numId="19">
    <w:abstractNumId w:val="36"/>
  </w:num>
  <w:num w:numId="20">
    <w:abstractNumId w:val="18"/>
  </w:num>
  <w:num w:numId="21">
    <w:abstractNumId w:val="31"/>
  </w:num>
  <w:num w:numId="22">
    <w:abstractNumId w:val="37"/>
  </w:num>
  <w:num w:numId="23">
    <w:abstractNumId w:val="38"/>
  </w:num>
  <w:num w:numId="24">
    <w:abstractNumId w:val="12"/>
  </w:num>
  <w:num w:numId="25">
    <w:abstractNumId w:val="1"/>
  </w:num>
  <w:num w:numId="26">
    <w:abstractNumId w:val="5"/>
  </w:num>
  <w:num w:numId="27">
    <w:abstractNumId w:val="17"/>
  </w:num>
  <w:num w:numId="28">
    <w:abstractNumId w:val="33"/>
  </w:num>
  <w:num w:numId="29">
    <w:abstractNumId w:val="28"/>
  </w:num>
  <w:num w:numId="30">
    <w:abstractNumId w:val="7"/>
  </w:num>
  <w:num w:numId="31">
    <w:abstractNumId w:val="11"/>
  </w:num>
  <w:num w:numId="32">
    <w:abstractNumId w:val="19"/>
  </w:num>
  <w:num w:numId="33">
    <w:abstractNumId w:val="20"/>
  </w:num>
  <w:num w:numId="34">
    <w:abstractNumId w:val="6"/>
  </w:num>
  <w:num w:numId="35">
    <w:abstractNumId w:val="15"/>
  </w:num>
  <w:num w:numId="36">
    <w:abstractNumId w:val="9"/>
  </w:num>
  <w:num w:numId="37">
    <w:abstractNumId w:val="10"/>
  </w:num>
  <w:num w:numId="38">
    <w:abstractNumId w:val="34"/>
  </w:num>
  <w:num w:numId="39">
    <w:abstractNumId w:val="29"/>
  </w:num>
  <w:num w:numId="40">
    <w:abstractNumId w:val="23"/>
  </w:num>
  <w:num w:numId="41">
    <w:abstractNumId w:val="35"/>
  </w:num>
  <w:num w:numId="42">
    <w:abstractNumId w:val="3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207"/>
    <w:rsid w:val="00001492"/>
    <w:rsid w:val="000040E6"/>
    <w:rsid w:val="00004ED2"/>
    <w:rsid w:val="00005830"/>
    <w:rsid w:val="0001491D"/>
    <w:rsid w:val="00014F55"/>
    <w:rsid w:val="00017E78"/>
    <w:rsid w:val="00022E56"/>
    <w:rsid w:val="000243DD"/>
    <w:rsid w:val="000250A0"/>
    <w:rsid w:val="00025B00"/>
    <w:rsid w:val="00031E91"/>
    <w:rsid w:val="00037ABF"/>
    <w:rsid w:val="00041E97"/>
    <w:rsid w:val="000421CF"/>
    <w:rsid w:val="00044FC1"/>
    <w:rsid w:val="00060F89"/>
    <w:rsid w:val="00062C38"/>
    <w:rsid w:val="0006559C"/>
    <w:rsid w:val="000729E8"/>
    <w:rsid w:val="0007374D"/>
    <w:rsid w:val="0007623E"/>
    <w:rsid w:val="00081756"/>
    <w:rsid w:val="000832EF"/>
    <w:rsid w:val="0008622D"/>
    <w:rsid w:val="000863B6"/>
    <w:rsid w:val="000A0202"/>
    <w:rsid w:val="000A1ADA"/>
    <w:rsid w:val="000A3F8A"/>
    <w:rsid w:val="000A6E10"/>
    <w:rsid w:val="000B22A5"/>
    <w:rsid w:val="000B5BA9"/>
    <w:rsid w:val="000B6262"/>
    <w:rsid w:val="000B7135"/>
    <w:rsid w:val="000C0968"/>
    <w:rsid w:val="000C6BB3"/>
    <w:rsid w:val="000D00D7"/>
    <w:rsid w:val="000D43D8"/>
    <w:rsid w:val="000D50A2"/>
    <w:rsid w:val="000E28EC"/>
    <w:rsid w:val="000F19FA"/>
    <w:rsid w:val="000F3C9C"/>
    <w:rsid w:val="000F5456"/>
    <w:rsid w:val="000F68FB"/>
    <w:rsid w:val="00101F49"/>
    <w:rsid w:val="0010778E"/>
    <w:rsid w:val="00107DAF"/>
    <w:rsid w:val="001103D1"/>
    <w:rsid w:val="00110E69"/>
    <w:rsid w:val="00111E85"/>
    <w:rsid w:val="00114743"/>
    <w:rsid w:val="00116ACF"/>
    <w:rsid w:val="001204F9"/>
    <w:rsid w:val="00126C99"/>
    <w:rsid w:val="00127107"/>
    <w:rsid w:val="00131FC9"/>
    <w:rsid w:val="0013491E"/>
    <w:rsid w:val="00137257"/>
    <w:rsid w:val="001576D0"/>
    <w:rsid w:val="00161057"/>
    <w:rsid w:val="00170EB9"/>
    <w:rsid w:val="001726FD"/>
    <w:rsid w:val="00172DBD"/>
    <w:rsid w:val="001753F5"/>
    <w:rsid w:val="00180864"/>
    <w:rsid w:val="00180B1E"/>
    <w:rsid w:val="001811B0"/>
    <w:rsid w:val="00181C5A"/>
    <w:rsid w:val="001918A3"/>
    <w:rsid w:val="00196C8D"/>
    <w:rsid w:val="001A3F3D"/>
    <w:rsid w:val="001A5182"/>
    <w:rsid w:val="001A630C"/>
    <w:rsid w:val="001B310D"/>
    <w:rsid w:val="001C0CD8"/>
    <w:rsid w:val="001C1AE5"/>
    <w:rsid w:val="001C2838"/>
    <w:rsid w:val="001C7223"/>
    <w:rsid w:val="001D1853"/>
    <w:rsid w:val="001D1EB7"/>
    <w:rsid w:val="001D35E6"/>
    <w:rsid w:val="001D407E"/>
    <w:rsid w:val="001D50FA"/>
    <w:rsid w:val="001D6B58"/>
    <w:rsid w:val="001E188C"/>
    <w:rsid w:val="001E3B2B"/>
    <w:rsid w:val="001E3FCB"/>
    <w:rsid w:val="001E4491"/>
    <w:rsid w:val="001E5C96"/>
    <w:rsid w:val="001F0B68"/>
    <w:rsid w:val="001F26BE"/>
    <w:rsid w:val="001F533E"/>
    <w:rsid w:val="001F5C5F"/>
    <w:rsid w:val="0020035E"/>
    <w:rsid w:val="002075C9"/>
    <w:rsid w:val="00217897"/>
    <w:rsid w:val="0022110D"/>
    <w:rsid w:val="00222B94"/>
    <w:rsid w:val="002334FA"/>
    <w:rsid w:val="00234226"/>
    <w:rsid w:val="00234E67"/>
    <w:rsid w:val="00235DCD"/>
    <w:rsid w:val="002376EA"/>
    <w:rsid w:val="00240857"/>
    <w:rsid w:val="0024176C"/>
    <w:rsid w:val="00244AC2"/>
    <w:rsid w:val="0024620D"/>
    <w:rsid w:val="00260C57"/>
    <w:rsid w:val="00266753"/>
    <w:rsid w:val="00266C80"/>
    <w:rsid w:val="00266E2E"/>
    <w:rsid w:val="00267664"/>
    <w:rsid w:val="00271633"/>
    <w:rsid w:val="00271835"/>
    <w:rsid w:val="002758DE"/>
    <w:rsid w:val="0028178C"/>
    <w:rsid w:val="00284582"/>
    <w:rsid w:val="0028731F"/>
    <w:rsid w:val="00293830"/>
    <w:rsid w:val="002971EA"/>
    <w:rsid w:val="00297B5B"/>
    <w:rsid w:val="002A3D2E"/>
    <w:rsid w:val="002A4A7E"/>
    <w:rsid w:val="002A5BB7"/>
    <w:rsid w:val="002A65DA"/>
    <w:rsid w:val="002A73FC"/>
    <w:rsid w:val="002B52B9"/>
    <w:rsid w:val="002B7D38"/>
    <w:rsid w:val="002C0900"/>
    <w:rsid w:val="002C6679"/>
    <w:rsid w:val="002D20C2"/>
    <w:rsid w:val="002D2717"/>
    <w:rsid w:val="002D6207"/>
    <w:rsid w:val="002D796E"/>
    <w:rsid w:val="002E22C2"/>
    <w:rsid w:val="002F14B9"/>
    <w:rsid w:val="002F1FFA"/>
    <w:rsid w:val="002F3678"/>
    <w:rsid w:val="002F6D6F"/>
    <w:rsid w:val="002F7840"/>
    <w:rsid w:val="0030239B"/>
    <w:rsid w:val="00305066"/>
    <w:rsid w:val="0030569F"/>
    <w:rsid w:val="00307F0B"/>
    <w:rsid w:val="0031256D"/>
    <w:rsid w:val="00313D74"/>
    <w:rsid w:val="0031640D"/>
    <w:rsid w:val="003167EE"/>
    <w:rsid w:val="00320270"/>
    <w:rsid w:val="003225AA"/>
    <w:rsid w:val="00323D01"/>
    <w:rsid w:val="00325410"/>
    <w:rsid w:val="003416D0"/>
    <w:rsid w:val="003445E3"/>
    <w:rsid w:val="00350928"/>
    <w:rsid w:val="00351756"/>
    <w:rsid w:val="003525E8"/>
    <w:rsid w:val="003568EE"/>
    <w:rsid w:val="00360720"/>
    <w:rsid w:val="003655ED"/>
    <w:rsid w:val="003739AF"/>
    <w:rsid w:val="003740EA"/>
    <w:rsid w:val="00375540"/>
    <w:rsid w:val="00390544"/>
    <w:rsid w:val="00391B14"/>
    <w:rsid w:val="00395D54"/>
    <w:rsid w:val="003A0487"/>
    <w:rsid w:val="003A584E"/>
    <w:rsid w:val="003B6908"/>
    <w:rsid w:val="003B6F62"/>
    <w:rsid w:val="003B73EB"/>
    <w:rsid w:val="003B7480"/>
    <w:rsid w:val="003C0A10"/>
    <w:rsid w:val="003C1F20"/>
    <w:rsid w:val="003C2140"/>
    <w:rsid w:val="003C3D0F"/>
    <w:rsid w:val="003C3E76"/>
    <w:rsid w:val="003C6CE5"/>
    <w:rsid w:val="003C77B2"/>
    <w:rsid w:val="003D2FD7"/>
    <w:rsid w:val="003E0BEF"/>
    <w:rsid w:val="003E36B6"/>
    <w:rsid w:val="003E6AE0"/>
    <w:rsid w:val="003E6B17"/>
    <w:rsid w:val="003F2183"/>
    <w:rsid w:val="003F312F"/>
    <w:rsid w:val="003F3CEA"/>
    <w:rsid w:val="004007EB"/>
    <w:rsid w:val="00403AA2"/>
    <w:rsid w:val="004068E1"/>
    <w:rsid w:val="00406F6B"/>
    <w:rsid w:val="00407E9C"/>
    <w:rsid w:val="00410902"/>
    <w:rsid w:val="00413B75"/>
    <w:rsid w:val="00414E1B"/>
    <w:rsid w:val="00426BE3"/>
    <w:rsid w:val="004278B4"/>
    <w:rsid w:val="0043054D"/>
    <w:rsid w:val="0043219B"/>
    <w:rsid w:val="00434E54"/>
    <w:rsid w:val="00443F6F"/>
    <w:rsid w:val="004464EB"/>
    <w:rsid w:val="00446D5D"/>
    <w:rsid w:val="00450E99"/>
    <w:rsid w:val="00464762"/>
    <w:rsid w:val="00472D62"/>
    <w:rsid w:val="00473939"/>
    <w:rsid w:val="004753C3"/>
    <w:rsid w:val="00477916"/>
    <w:rsid w:val="00480101"/>
    <w:rsid w:val="00480A51"/>
    <w:rsid w:val="00480A68"/>
    <w:rsid w:val="00481327"/>
    <w:rsid w:val="004825F0"/>
    <w:rsid w:val="00482E28"/>
    <w:rsid w:val="00482F8A"/>
    <w:rsid w:val="00483B6E"/>
    <w:rsid w:val="00491627"/>
    <w:rsid w:val="0049304F"/>
    <w:rsid w:val="004932F5"/>
    <w:rsid w:val="004942D6"/>
    <w:rsid w:val="004943BA"/>
    <w:rsid w:val="00495592"/>
    <w:rsid w:val="004A107F"/>
    <w:rsid w:val="004A49B5"/>
    <w:rsid w:val="004A5517"/>
    <w:rsid w:val="004B164D"/>
    <w:rsid w:val="004B58BE"/>
    <w:rsid w:val="004B7A06"/>
    <w:rsid w:val="004C1871"/>
    <w:rsid w:val="004C224C"/>
    <w:rsid w:val="004C37FB"/>
    <w:rsid w:val="004C4FB2"/>
    <w:rsid w:val="004C64FC"/>
    <w:rsid w:val="004D29B7"/>
    <w:rsid w:val="004D53B2"/>
    <w:rsid w:val="004D659C"/>
    <w:rsid w:val="004D6631"/>
    <w:rsid w:val="004D6B48"/>
    <w:rsid w:val="004E0042"/>
    <w:rsid w:val="004E3414"/>
    <w:rsid w:val="004E39AF"/>
    <w:rsid w:val="004E45EB"/>
    <w:rsid w:val="004F7BA4"/>
    <w:rsid w:val="00503F3F"/>
    <w:rsid w:val="00504591"/>
    <w:rsid w:val="00505529"/>
    <w:rsid w:val="005057B1"/>
    <w:rsid w:val="00507A3C"/>
    <w:rsid w:val="0051210F"/>
    <w:rsid w:val="00512864"/>
    <w:rsid w:val="005164EA"/>
    <w:rsid w:val="0051667F"/>
    <w:rsid w:val="005167C1"/>
    <w:rsid w:val="00516E89"/>
    <w:rsid w:val="00520DD0"/>
    <w:rsid w:val="00521475"/>
    <w:rsid w:val="0052511E"/>
    <w:rsid w:val="00534D9D"/>
    <w:rsid w:val="005350E4"/>
    <w:rsid w:val="00541139"/>
    <w:rsid w:val="00543387"/>
    <w:rsid w:val="00544FE9"/>
    <w:rsid w:val="005451B8"/>
    <w:rsid w:val="00545705"/>
    <w:rsid w:val="00546C80"/>
    <w:rsid w:val="00561AA9"/>
    <w:rsid w:val="00564F16"/>
    <w:rsid w:val="00565778"/>
    <w:rsid w:val="00566EAA"/>
    <w:rsid w:val="00571CD6"/>
    <w:rsid w:val="00575E32"/>
    <w:rsid w:val="00587A76"/>
    <w:rsid w:val="00590807"/>
    <w:rsid w:val="00592F59"/>
    <w:rsid w:val="005A155D"/>
    <w:rsid w:val="005A2768"/>
    <w:rsid w:val="005A2769"/>
    <w:rsid w:val="005A5FCD"/>
    <w:rsid w:val="005A79CD"/>
    <w:rsid w:val="005B0A3C"/>
    <w:rsid w:val="005B4E4A"/>
    <w:rsid w:val="005C1E7B"/>
    <w:rsid w:val="005C1EA0"/>
    <w:rsid w:val="005C48CB"/>
    <w:rsid w:val="005C72FC"/>
    <w:rsid w:val="005D0897"/>
    <w:rsid w:val="005D4E6F"/>
    <w:rsid w:val="005D52ED"/>
    <w:rsid w:val="005D7B17"/>
    <w:rsid w:val="005E4A06"/>
    <w:rsid w:val="005F22D8"/>
    <w:rsid w:val="005F6950"/>
    <w:rsid w:val="006019B0"/>
    <w:rsid w:val="0060707B"/>
    <w:rsid w:val="00613A91"/>
    <w:rsid w:val="00614F68"/>
    <w:rsid w:val="006152FF"/>
    <w:rsid w:val="00617360"/>
    <w:rsid w:val="00623465"/>
    <w:rsid w:val="00623EAA"/>
    <w:rsid w:val="00625EA8"/>
    <w:rsid w:val="00633EBF"/>
    <w:rsid w:val="00640D49"/>
    <w:rsid w:val="006418C4"/>
    <w:rsid w:val="00644C0B"/>
    <w:rsid w:val="0064571C"/>
    <w:rsid w:val="0065161D"/>
    <w:rsid w:val="00651790"/>
    <w:rsid w:val="00654587"/>
    <w:rsid w:val="00654617"/>
    <w:rsid w:val="00656421"/>
    <w:rsid w:val="006579E5"/>
    <w:rsid w:val="006612BA"/>
    <w:rsid w:val="006626BE"/>
    <w:rsid w:val="00662AF4"/>
    <w:rsid w:val="00666AC8"/>
    <w:rsid w:val="006670DB"/>
    <w:rsid w:val="00667BA2"/>
    <w:rsid w:val="006705B6"/>
    <w:rsid w:val="006709D6"/>
    <w:rsid w:val="00671391"/>
    <w:rsid w:val="00674961"/>
    <w:rsid w:val="006756AB"/>
    <w:rsid w:val="00675FD1"/>
    <w:rsid w:val="0067601D"/>
    <w:rsid w:val="006779C7"/>
    <w:rsid w:val="00691600"/>
    <w:rsid w:val="0069204B"/>
    <w:rsid w:val="00694CFC"/>
    <w:rsid w:val="00694F3C"/>
    <w:rsid w:val="00696EE4"/>
    <w:rsid w:val="006A68D9"/>
    <w:rsid w:val="006A7003"/>
    <w:rsid w:val="006B03D5"/>
    <w:rsid w:val="006B2126"/>
    <w:rsid w:val="006C075B"/>
    <w:rsid w:val="006C7259"/>
    <w:rsid w:val="006D1FF2"/>
    <w:rsid w:val="006D3A14"/>
    <w:rsid w:val="006D43B6"/>
    <w:rsid w:val="006E3FD1"/>
    <w:rsid w:val="006E4614"/>
    <w:rsid w:val="006E4C06"/>
    <w:rsid w:val="006E6CAF"/>
    <w:rsid w:val="006F1A90"/>
    <w:rsid w:val="006F3E99"/>
    <w:rsid w:val="006F5AC2"/>
    <w:rsid w:val="006F7FAD"/>
    <w:rsid w:val="00706329"/>
    <w:rsid w:val="00710336"/>
    <w:rsid w:val="00711BD3"/>
    <w:rsid w:val="007122E3"/>
    <w:rsid w:val="00712C15"/>
    <w:rsid w:val="00712C79"/>
    <w:rsid w:val="00713CCC"/>
    <w:rsid w:val="007140C2"/>
    <w:rsid w:val="00723B20"/>
    <w:rsid w:val="00724A40"/>
    <w:rsid w:val="00725A97"/>
    <w:rsid w:val="0072786B"/>
    <w:rsid w:val="00732CC6"/>
    <w:rsid w:val="00733240"/>
    <w:rsid w:val="00736A81"/>
    <w:rsid w:val="00736CBF"/>
    <w:rsid w:val="00752912"/>
    <w:rsid w:val="0075486E"/>
    <w:rsid w:val="00764D4E"/>
    <w:rsid w:val="00770A23"/>
    <w:rsid w:val="00772695"/>
    <w:rsid w:val="0077360A"/>
    <w:rsid w:val="00782160"/>
    <w:rsid w:val="00783D02"/>
    <w:rsid w:val="00790EB9"/>
    <w:rsid w:val="0079250A"/>
    <w:rsid w:val="0079473C"/>
    <w:rsid w:val="0079611D"/>
    <w:rsid w:val="007971EF"/>
    <w:rsid w:val="007A0107"/>
    <w:rsid w:val="007A2BE8"/>
    <w:rsid w:val="007A789E"/>
    <w:rsid w:val="007B449C"/>
    <w:rsid w:val="007B4970"/>
    <w:rsid w:val="007B77B9"/>
    <w:rsid w:val="007B7C71"/>
    <w:rsid w:val="007C0D68"/>
    <w:rsid w:val="007C1391"/>
    <w:rsid w:val="007C2E5F"/>
    <w:rsid w:val="007C3F87"/>
    <w:rsid w:val="007C4DB8"/>
    <w:rsid w:val="007D0DC0"/>
    <w:rsid w:val="007D352A"/>
    <w:rsid w:val="007D51D2"/>
    <w:rsid w:val="007E2210"/>
    <w:rsid w:val="007E474D"/>
    <w:rsid w:val="008016E1"/>
    <w:rsid w:val="0080378B"/>
    <w:rsid w:val="00803EE6"/>
    <w:rsid w:val="008053C5"/>
    <w:rsid w:val="00806039"/>
    <w:rsid w:val="008100C2"/>
    <w:rsid w:val="00811981"/>
    <w:rsid w:val="0081517F"/>
    <w:rsid w:val="008219D8"/>
    <w:rsid w:val="00822389"/>
    <w:rsid w:val="0082626C"/>
    <w:rsid w:val="00826AAB"/>
    <w:rsid w:val="008271B6"/>
    <w:rsid w:val="00830759"/>
    <w:rsid w:val="0083102B"/>
    <w:rsid w:val="0083402B"/>
    <w:rsid w:val="00835D61"/>
    <w:rsid w:val="0084047C"/>
    <w:rsid w:val="008420C8"/>
    <w:rsid w:val="00842851"/>
    <w:rsid w:val="0084337D"/>
    <w:rsid w:val="008460C8"/>
    <w:rsid w:val="00847EE2"/>
    <w:rsid w:val="00854A5A"/>
    <w:rsid w:val="00864294"/>
    <w:rsid w:val="0088065A"/>
    <w:rsid w:val="00881A87"/>
    <w:rsid w:val="00881E88"/>
    <w:rsid w:val="008843A3"/>
    <w:rsid w:val="0088693C"/>
    <w:rsid w:val="008877F8"/>
    <w:rsid w:val="00891C74"/>
    <w:rsid w:val="00893875"/>
    <w:rsid w:val="00895A10"/>
    <w:rsid w:val="008A1B80"/>
    <w:rsid w:val="008A2626"/>
    <w:rsid w:val="008A465E"/>
    <w:rsid w:val="008A7D21"/>
    <w:rsid w:val="008B1390"/>
    <w:rsid w:val="008B462B"/>
    <w:rsid w:val="008B622F"/>
    <w:rsid w:val="008B65D2"/>
    <w:rsid w:val="008C3ED1"/>
    <w:rsid w:val="008C548A"/>
    <w:rsid w:val="008C5E4B"/>
    <w:rsid w:val="008C73ED"/>
    <w:rsid w:val="008D214F"/>
    <w:rsid w:val="008D4349"/>
    <w:rsid w:val="008D6131"/>
    <w:rsid w:val="008D650C"/>
    <w:rsid w:val="008D75E9"/>
    <w:rsid w:val="008D7968"/>
    <w:rsid w:val="008E346A"/>
    <w:rsid w:val="008E41AB"/>
    <w:rsid w:val="008F2A19"/>
    <w:rsid w:val="008F34EB"/>
    <w:rsid w:val="008F3BA7"/>
    <w:rsid w:val="008F6B0D"/>
    <w:rsid w:val="00900DEC"/>
    <w:rsid w:val="00910835"/>
    <w:rsid w:val="00913E3D"/>
    <w:rsid w:val="009154ED"/>
    <w:rsid w:val="00916D40"/>
    <w:rsid w:val="00920F2F"/>
    <w:rsid w:val="009226B8"/>
    <w:rsid w:val="00923654"/>
    <w:rsid w:val="0092538B"/>
    <w:rsid w:val="0092543F"/>
    <w:rsid w:val="00933301"/>
    <w:rsid w:val="00934290"/>
    <w:rsid w:val="00936026"/>
    <w:rsid w:val="009369E6"/>
    <w:rsid w:val="009406D5"/>
    <w:rsid w:val="00942FBD"/>
    <w:rsid w:val="00944306"/>
    <w:rsid w:val="00946B0E"/>
    <w:rsid w:val="00946DD2"/>
    <w:rsid w:val="00946F40"/>
    <w:rsid w:val="00947208"/>
    <w:rsid w:val="00951F5E"/>
    <w:rsid w:val="00952527"/>
    <w:rsid w:val="009543EF"/>
    <w:rsid w:val="00954BDD"/>
    <w:rsid w:val="00976A51"/>
    <w:rsid w:val="009825B7"/>
    <w:rsid w:val="009844BF"/>
    <w:rsid w:val="0098483A"/>
    <w:rsid w:val="00985A79"/>
    <w:rsid w:val="0099035C"/>
    <w:rsid w:val="00990EEC"/>
    <w:rsid w:val="00991A22"/>
    <w:rsid w:val="00992EE5"/>
    <w:rsid w:val="009930D1"/>
    <w:rsid w:val="00993544"/>
    <w:rsid w:val="00993B2F"/>
    <w:rsid w:val="00993C74"/>
    <w:rsid w:val="00994738"/>
    <w:rsid w:val="009948B9"/>
    <w:rsid w:val="00996E6C"/>
    <w:rsid w:val="00996E98"/>
    <w:rsid w:val="009A0011"/>
    <w:rsid w:val="009A6CEF"/>
    <w:rsid w:val="009B1BDC"/>
    <w:rsid w:val="009C0171"/>
    <w:rsid w:val="009C2A5C"/>
    <w:rsid w:val="009D144F"/>
    <w:rsid w:val="009D4660"/>
    <w:rsid w:val="009E0B50"/>
    <w:rsid w:val="009E2D4D"/>
    <w:rsid w:val="009E6245"/>
    <w:rsid w:val="009F0E2E"/>
    <w:rsid w:val="009F55DA"/>
    <w:rsid w:val="009F72DA"/>
    <w:rsid w:val="00A06D7E"/>
    <w:rsid w:val="00A06DDD"/>
    <w:rsid w:val="00A07DF2"/>
    <w:rsid w:val="00A109A0"/>
    <w:rsid w:val="00A10D30"/>
    <w:rsid w:val="00A23C48"/>
    <w:rsid w:val="00A2459C"/>
    <w:rsid w:val="00A24C32"/>
    <w:rsid w:val="00A260E0"/>
    <w:rsid w:val="00A278D5"/>
    <w:rsid w:val="00A308AD"/>
    <w:rsid w:val="00A31221"/>
    <w:rsid w:val="00A3355E"/>
    <w:rsid w:val="00A3405A"/>
    <w:rsid w:val="00A37DDD"/>
    <w:rsid w:val="00A46676"/>
    <w:rsid w:val="00A50FE3"/>
    <w:rsid w:val="00A518A3"/>
    <w:rsid w:val="00A54FF3"/>
    <w:rsid w:val="00A62359"/>
    <w:rsid w:val="00A67511"/>
    <w:rsid w:val="00A70DA2"/>
    <w:rsid w:val="00A70F32"/>
    <w:rsid w:val="00A725E5"/>
    <w:rsid w:val="00A73B1E"/>
    <w:rsid w:val="00A741EC"/>
    <w:rsid w:val="00A8198E"/>
    <w:rsid w:val="00A84CF0"/>
    <w:rsid w:val="00A856D7"/>
    <w:rsid w:val="00A86E99"/>
    <w:rsid w:val="00A90651"/>
    <w:rsid w:val="00A95BAC"/>
    <w:rsid w:val="00A96D6F"/>
    <w:rsid w:val="00AA421A"/>
    <w:rsid w:val="00AB19FA"/>
    <w:rsid w:val="00AB206E"/>
    <w:rsid w:val="00AB6BDA"/>
    <w:rsid w:val="00AC7BF4"/>
    <w:rsid w:val="00AD1E34"/>
    <w:rsid w:val="00AD4691"/>
    <w:rsid w:val="00AD4AB9"/>
    <w:rsid w:val="00AE268D"/>
    <w:rsid w:val="00AE45E1"/>
    <w:rsid w:val="00AF0234"/>
    <w:rsid w:val="00AF243F"/>
    <w:rsid w:val="00B01053"/>
    <w:rsid w:val="00B01B51"/>
    <w:rsid w:val="00B01EE7"/>
    <w:rsid w:val="00B0202A"/>
    <w:rsid w:val="00B02B36"/>
    <w:rsid w:val="00B0425B"/>
    <w:rsid w:val="00B06B77"/>
    <w:rsid w:val="00B13DA1"/>
    <w:rsid w:val="00B15478"/>
    <w:rsid w:val="00B17085"/>
    <w:rsid w:val="00B22A51"/>
    <w:rsid w:val="00B23DA0"/>
    <w:rsid w:val="00B2571F"/>
    <w:rsid w:val="00B30864"/>
    <w:rsid w:val="00B324A1"/>
    <w:rsid w:val="00B32727"/>
    <w:rsid w:val="00B34EDF"/>
    <w:rsid w:val="00B37E7C"/>
    <w:rsid w:val="00B42646"/>
    <w:rsid w:val="00B42755"/>
    <w:rsid w:val="00B4368D"/>
    <w:rsid w:val="00B439B1"/>
    <w:rsid w:val="00B450B1"/>
    <w:rsid w:val="00B46069"/>
    <w:rsid w:val="00B461CD"/>
    <w:rsid w:val="00B464BF"/>
    <w:rsid w:val="00B47D60"/>
    <w:rsid w:val="00B50368"/>
    <w:rsid w:val="00B56959"/>
    <w:rsid w:val="00B6076D"/>
    <w:rsid w:val="00B62230"/>
    <w:rsid w:val="00B640BA"/>
    <w:rsid w:val="00B65175"/>
    <w:rsid w:val="00B71FB8"/>
    <w:rsid w:val="00B75384"/>
    <w:rsid w:val="00B773FE"/>
    <w:rsid w:val="00B777C7"/>
    <w:rsid w:val="00B83E23"/>
    <w:rsid w:val="00B844B4"/>
    <w:rsid w:val="00B856D8"/>
    <w:rsid w:val="00B85EC0"/>
    <w:rsid w:val="00BA5EF0"/>
    <w:rsid w:val="00BA74B7"/>
    <w:rsid w:val="00BA7814"/>
    <w:rsid w:val="00BB2703"/>
    <w:rsid w:val="00BB5D28"/>
    <w:rsid w:val="00BB5E8B"/>
    <w:rsid w:val="00BC0D40"/>
    <w:rsid w:val="00BC277B"/>
    <w:rsid w:val="00BC63A8"/>
    <w:rsid w:val="00BC7D4E"/>
    <w:rsid w:val="00BD04FC"/>
    <w:rsid w:val="00BD3C5B"/>
    <w:rsid w:val="00BD495A"/>
    <w:rsid w:val="00BD59A0"/>
    <w:rsid w:val="00BD64AD"/>
    <w:rsid w:val="00BE23C0"/>
    <w:rsid w:val="00BE51E5"/>
    <w:rsid w:val="00BE6C21"/>
    <w:rsid w:val="00BE73C8"/>
    <w:rsid w:val="00BF14FB"/>
    <w:rsid w:val="00BF4BD6"/>
    <w:rsid w:val="00BF5E68"/>
    <w:rsid w:val="00BF6776"/>
    <w:rsid w:val="00BF6E4B"/>
    <w:rsid w:val="00BF73E8"/>
    <w:rsid w:val="00C0332C"/>
    <w:rsid w:val="00C06A54"/>
    <w:rsid w:val="00C07D41"/>
    <w:rsid w:val="00C1211A"/>
    <w:rsid w:val="00C1246E"/>
    <w:rsid w:val="00C13630"/>
    <w:rsid w:val="00C13786"/>
    <w:rsid w:val="00C14C18"/>
    <w:rsid w:val="00C22D43"/>
    <w:rsid w:val="00C25023"/>
    <w:rsid w:val="00C2594D"/>
    <w:rsid w:val="00C26F22"/>
    <w:rsid w:val="00C31C99"/>
    <w:rsid w:val="00C32B0A"/>
    <w:rsid w:val="00C331B1"/>
    <w:rsid w:val="00C376F4"/>
    <w:rsid w:val="00C54629"/>
    <w:rsid w:val="00C57455"/>
    <w:rsid w:val="00C6133C"/>
    <w:rsid w:val="00C62A01"/>
    <w:rsid w:val="00C664E6"/>
    <w:rsid w:val="00C67730"/>
    <w:rsid w:val="00C80A7D"/>
    <w:rsid w:val="00C90931"/>
    <w:rsid w:val="00C979DE"/>
    <w:rsid w:val="00CB1BBC"/>
    <w:rsid w:val="00CB370B"/>
    <w:rsid w:val="00CB4731"/>
    <w:rsid w:val="00CB7DEB"/>
    <w:rsid w:val="00CC368C"/>
    <w:rsid w:val="00CC3A76"/>
    <w:rsid w:val="00CC48AE"/>
    <w:rsid w:val="00CC6253"/>
    <w:rsid w:val="00CC68BD"/>
    <w:rsid w:val="00CC69CC"/>
    <w:rsid w:val="00CD3CFA"/>
    <w:rsid w:val="00CD5A53"/>
    <w:rsid w:val="00CD64B2"/>
    <w:rsid w:val="00CE069A"/>
    <w:rsid w:val="00CE0C87"/>
    <w:rsid w:val="00CE66D3"/>
    <w:rsid w:val="00CE77CD"/>
    <w:rsid w:val="00CF6646"/>
    <w:rsid w:val="00D0293E"/>
    <w:rsid w:val="00D02C2B"/>
    <w:rsid w:val="00D03E34"/>
    <w:rsid w:val="00D04CEC"/>
    <w:rsid w:val="00D10B9F"/>
    <w:rsid w:val="00D1156A"/>
    <w:rsid w:val="00D116F8"/>
    <w:rsid w:val="00D228AE"/>
    <w:rsid w:val="00D24D2D"/>
    <w:rsid w:val="00D3331D"/>
    <w:rsid w:val="00D34022"/>
    <w:rsid w:val="00D34FBE"/>
    <w:rsid w:val="00D40C4A"/>
    <w:rsid w:val="00D4224E"/>
    <w:rsid w:val="00D474F5"/>
    <w:rsid w:val="00D50EB2"/>
    <w:rsid w:val="00D522DF"/>
    <w:rsid w:val="00D5252E"/>
    <w:rsid w:val="00D52D76"/>
    <w:rsid w:val="00D53CAB"/>
    <w:rsid w:val="00D57E0A"/>
    <w:rsid w:val="00D62967"/>
    <w:rsid w:val="00D75C38"/>
    <w:rsid w:val="00D779F2"/>
    <w:rsid w:val="00D86980"/>
    <w:rsid w:val="00D9662E"/>
    <w:rsid w:val="00D9762F"/>
    <w:rsid w:val="00DA4CCD"/>
    <w:rsid w:val="00DA6871"/>
    <w:rsid w:val="00DB1BD6"/>
    <w:rsid w:val="00DB1F00"/>
    <w:rsid w:val="00DB2982"/>
    <w:rsid w:val="00DB3BF0"/>
    <w:rsid w:val="00DB4E20"/>
    <w:rsid w:val="00DB4EEA"/>
    <w:rsid w:val="00DB6919"/>
    <w:rsid w:val="00DB6D39"/>
    <w:rsid w:val="00DC18FA"/>
    <w:rsid w:val="00DC2EE5"/>
    <w:rsid w:val="00DC3842"/>
    <w:rsid w:val="00DD1A04"/>
    <w:rsid w:val="00DD4D0D"/>
    <w:rsid w:val="00DD574D"/>
    <w:rsid w:val="00DD5ADA"/>
    <w:rsid w:val="00DE0DF9"/>
    <w:rsid w:val="00DF12B5"/>
    <w:rsid w:val="00DF2D9D"/>
    <w:rsid w:val="00DF33B0"/>
    <w:rsid w:val="00DF6DE3"/>
    <w:rsid w:val="00E02441"/>
    <w:rsid w:val="00E0288E"/>
    <w:rsid w:val="00E132A3"/>
    <w:rsid w:val="00E1398A"/>
    <w:rsid w:val="00E16901"/>
    <w:rsid w:val="00E17328"/>
    <w:rsid w:val="00E2643C"/>
    <w:rsid w:val="00E269BC"/>
    <w:rsid w:val="00E3082E"/>
    <w:rsid w:val="00E34E34"/>
    <w:rsid w:val="00E3748B"/>
    <w:rsid w:val="00E37CDA"/>
    <w:rsid w:val="00E407D8"/>
    <w:rsid w:val="00E419C3"/>
    <w:rsid w:val="00E41EC4"/>
    <w:rsid w:val="00E60FAC"/>
    <w:rsid w:val="00E61F73"/>
    <w:rsid w:val="00E62D60"/>
    <w:rsid w:val="00E6786D"/>
    <w:rsid w:val="00E67E61"/>
    <w:rsid w:val="00E82C2A"/>
    <w:rsid w:val="00E86936"/>
    <w:rsid w:val="00E87DD5"/>
    <w:rsid w:val="00E9147A"/>
    <w:rsid w:val="00E94A55"/>
    <w:rsid w:val="00E94D13"/>
    <w:rsid w:val="00E97A31"/>
    <w:rsid w:val="00EA4C7E"/>
    <w:rsid w:val="00EB174F"/>
    <w:rsid w:val="00EB37A7"/>
    <w:rsid w:val="00EB4986"/>
    <w:rsid w:val="00EC1279"/>
    <w:rsid w:val="00EC2770"/>
    <w:rsid w:val="00ED09BA"/>
    <w:rsid w:val="00ED1682"/>
    <w:rsid w:val="00ED27D4"/>
    <w:rsid w:val="00ED4B98"/>
    <w:rsid w:val="00ED67A1"/>
    <w:rsid w:val="00EE226A"/>
    <w:rsid w:val="00EE4417"/>
    <w:rsid w:val="00EE4BC7"/>
    <w:rsid w:val="00EF12F9"/>
    <w:rsid w:val="00EF495F"/>
    <w:rsid w:val="00F00CE5"/>
    <w:rsid w:val="00F048E2"/>
    <w:rsid w:val="00F0698A"/>
    <w:rsid w:val="00F07180"/>
    <w:rsid w:val="00F10E26"/>
    <w:rsid w:val="00F12AA1"/>
    <w:rsid w:val="00F1470A"/>
    <w:rsid w:val="00F152B2"/>
    <w:rsid w:val="00F1553F"/>
    <w:rsid w:val="00F158D9"/>
    <w:rsid w:val="00F2019C"/>
    <w:rsid w:val="00F35C66"/>
    <w:rsid w:val="00F40B8F"/>
    <w:rsid w:val="00F41A78"/>
    <w:rsid w:val="00F44393"/>
    <w:rsid w:val="00F45BE1"/>
    <w:rsid w:val="00F5088C"/>
    <w:rsid w:val="00F51134"/>
    <w:rsid w:val="00F51D40"/>
    <w:rsid w:val="00F541C5"/>
    <w:rsid w:val="00F60503"/>
    <w:rsid w:val="00F608F9"/>
    <w:rsid w:val="00F60CEA"/>
    <w:rsid w:val="00F61C3E"/>
    <w:rsid w:val="00F63CBC"/>
    <w:rsid w:val="00F72996"/>
    <w:rsid w:val="00F7656E"/>
    <w:rsid w:val="00F85663"/>
    <w:rsid w:val="00F8699E"/>
    <w:rsid w:val="00F9003A"/>
    <w:rsid w:val="00F92339"/>
    <w:rsid w:val="00F939A4"/>
    <w:rsid w:val="00F94C2B"/>
    <w:rsid w:val="00F95178"/>
    <w:rsid w:val="00F96E96"/>
    <w:rsid w:val="00FA0796"/>
    <w:rsid w:val="00FA6350"/>
    <w:rsid w:val="00FB319C"/>
    <w:rsid w:val="00FB36B1"/>
    <w:rsid w:val="00FC196D"/>
    <w:rsid w:val="00FC19C3"/>
    <w:rsid w:val="00FC2322"/>
    <w:rsid w:val="00FC351A"/>
    <w:rsid w:val="00FC60A8"/>
    <w:rsid w:val="00FC7807"/>
    <w:rsid w:val="00FD26CC"/>
    <w:rsid w:val="00FD2D55"/>
    <w:rsid w:val="00FD4ECA"/>
    <w:rsid w:val="00FD5F39"/>
    <w:rsid w:val="00FD7264"/>
    <w:rsid w:val="00FE3C07"/>
    <w:rsid w:val="00FE7264"/>
    <w:rsid w:val="00FE782D"/>
    <w:rsid w:val="00FE7DB5"/>
    <w:rsid w:val="00FF09F4"/>
    <w:rsid w:val="00FF122D"/>
    <w:rsid w:val="00FF59D8"/>
    <w:rsid w:val="00FF5D26"/>
    <w:rsid w:val="00FF5FC0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9961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4B7"/>
    <w:pPr>
      <w:spacing w:after="200" w:line="220" w:lineRule="exact"/>
    </w:pPr>
    <w:rPr>
      <w:sz w:val="18"/>
    </w:rPr>
  </w:style>
  <w:style w:type="paragraph" w:styleId="Heading1">
    <w:name w:val="heading 1"/>
    <w:next w:val="Normal"/>
    <w:link w:val="Heading1Char"/>
    <w:uiPriority w:val="9"/>
    <w:qFormat/>
    <w:rsid w:val="00001492"/>
    <w:pPr>
      <w:keepNext/>
      <w:numPr>
        <w:numId w:val="3"/>
      </w:numPr>
      <w:spacing w:after="700" w:line="600" w:lineRule="exact"/>
      <w:outlineLvl w:val="0"/>
    </w:pPr>
    <w:rPr>
      <w:rFonts w:ascii="HP Simplified Light" w:hAnsi="HP Simplified Light"/>
      <w:sz w:val="5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34E67"/>
    <w:pPr>
      <w:numPr>
        <w:ilvl w:val="1"/>
      </w:numPr>
      <w:spacing w:before="320" w:after="160" w:line="320" w:lineRule="exact"/>
      <w:ind w:left="2430"/>
      <w:outlineLvl w:val="1"/>
    </w:pPr>
    <w:rPr>
      <w:color w:val="0096D6" w:themeColor="accent1"/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02C2B"/>
    <w:pPr>
      <w:keepLines/>
      <w:numPr>
        <w:ilvl w:val="2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234E67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A07D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6FA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4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A6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pcoverfooter">
    <w:name w:val="hp_cover_footer"/>
    <w:basedOn w:val="hpbodycopy"/>
    <w:qFormat/>
    <w:rsid w:val="004E39AF"/>
    <w:pPr>
      <w:spacing w:after="0" w:line="280" w:lineRule="exact"/>
    </w:pPr>
    <w:rPr>
      <w:sz w:val="24"/>
    </w:rPr>
  </w:style>
  <w:style w:type="paragraph" w:customStyle="1" w:styleId="hpheader">
    <w:name w:val="hp_header"/>
    <w:basedOn w:val="hpbodycopy"/>
    <w:next w:val="hpbodycopy"/>
    <w:qFormat/>
    <w:rsid w:val="00A50FE3"/>
    <w:pPr>
      <w:spacing w:after="0" w:line="200" w:lineRule="exact"/>
    </w:pPr>
    <w:rPr>
      <w:rFonts w:ascii="HP Simplified Light" w:hAnsi="HP Simplified Light"/>
      <w:sz w:val="16"/>
    </w:rPr>
  </w:style>
  <w:style w:type="paragraph" w:customStyle="1" w:styleId="hpbodycopy">
    <w:name w:val="hp_body_copy"/>
    <w:link w:val="hpbodycopyChar"/>
    <w:qFormat/>
    <w:rsid w:val="00C13630"/>
    <w:pPr>
      <w:spacing w:after="200" w:line="220" w:lineRule="exact"/>
    </w:pPr>
    <w:rPr>
      <w:sz w:val="18"/>
    </w:rPr>
  </w:style>
  <w:style w:type="paragraph" w:customStyle="1" w:styleId="hpheaderinfo">
    <w:name w:val="hp_header_info"/>
    <w:basedOn w:val="hpbodycopy"/>
    <w:next w:val="hpbodycopy"/>
    <w:qFormat/>
    <w:rsid w:val="00640D49"/>
    <w:pPr>
      <w:spacing w:after="0" w:line="200" w:lineRule="exact"/>
      <w:jc w:val="right"/>
    </w:pPr>
    <w:rPr>
      <w:sz w:val="16"/>
    </w:rPr>
  </w:style>
  <w:style w:type="paragraph" w:customStyle="1" w:styleId="hpfooterlegal">
    <w:name w:val="hp_footer_legal"/>
    <w:basedOn w:val="hpheaderinfo"/>
    <w:next w:val="hpbodycopy"/>
    <w:qFormat/>
    <w:rsid w:val="00A50FE3"/>
    <w:pPr>
      <w:jc w:val="left"/>
    </w:pPr>
    <w:rPr>
      <w:rFonts w:ascii="HP Simplified Light" w:hAnsi="HP Simplified Light"/>
    </w:rPr>
  </w:style>
  <w:style w:type="paragraph" w:customStyle="1" w:styleId="hpfooterright">
    <w:name w:val="hp_footer_right"/>
    <w:basedOn w:val="hpfooterlegal"/>
    <w:next w:val="hpbodycopy"/>
    <w:qFormat/>
    <w:rsid w:val="00A50FE3"/>
    <w:pPr>
      <w:jc w:val="right"/>
    </w:pPr>
  </w:style>
  <w:style w:type="character" w:customStyle="1" w:styleId="hpBOLD">
    <w:name w:val="hp_BOLD"/>
    <w:uiPriority w:val="1"/>
    <w:qFormat/>
    <w:rsid w:val="00FA0796"/>
    <w:rPr>
      <w:rFonts w:ascii="HP Simplified Light" w:hAnsi="HP Simplified Light"/>
      <w:b/>
      <w:i w:val="0"/>
    </w:rPr>
  </w:style>
  <w:style w:type="character" w:customStyle="1" w:styleId="hpbodycopyChar">
    <w:name w:val="hp_body_copy Char"/>
    <w:basedOn w:val="DefaultParagraphFont"/>
    <w:link w:val="hpbodycopy"/>
    <w:rsid w:val="00C13630"/>
    <w:rPr>
      <w:sz w:val="18"/>
    </w:rPr>
  </w:style>
  <w:style w:type="paragraph" w:customStyle="1" w:styleId="hpintrohead">
    <w:name w:val="hp_intro_head"/>
    <w:basedOn w:val="hpbodycopy"/>
    <w:next w:val="hpbodycopy"/>
    <w:qFormat/>
    <w:rsid w:val="00507A3C"/>
    <w:pPr>
      <w:spacing w:after="720" w:line="600" w:lineRule="exact"/>
    </w:pPr>
    <w:rPr>
      <w:rFonts w:ascii="HP Simplified Light" w:hAnsi="HP Simplified Light"/>
      <w:sz w:val="56"/>
    </w:rPr>
  </w:style>
  <w:style w:type="paragraph" w:customStyle="1" w:styleId="hpconfidentialitycopy">
    <w:name w:val="hp_confidentiality_copy"/>
    <w:basedOn w:val="hpbodycopy"/>
    <w:next w:val="hpbodycopy"/>
    <w:qFormat/>
    <w:rsid w:val="00507A3C"/>
    <w:pPr>
      <w:spacing w:after="180" w:line="280" w:lineRule="exact"/>
    </w:pPr>
    <w:rPr>
      <w:sz w:val="24"/>
    </w:rPr>
  </w:style>
  <w:style w:type="paragraph" w:customStyle="1" w:styleId="hpdeleteline">
    <w:name w:val="hp_delete_line"/>
    <w:basedOn w:val="hpbodycopy"/>
    <w:next w:val="hpbodycopy"/>
    <w:qFormat/>
    <w:rsid w:val="009E2D4D"/>
    <w:pPr>
      <w:spacing w:after="640" w:line="360" w:lineRule="exact"/>
    </w:pPr>
    <w:rPr>
      <w:bCs/>
      <w:color w:val="99D5EF" w:themeColor="accent4"/>
      <w:sz w:val="28"/>
    </w:rPr>
  </w:style>
  <w:style w:type="paragraph" w:customStyle="1" w:styleId="hpintroheadline1">
    <w:name w:val="hp_intro_headline_1"/>
    <w:next w:val="hpbodycopy"/>
    <w:qFormat/>
    <w:rsid w:val="00C13630"/>
    <w:pPr>
      <w:spacing w:before="320" w:line="320" w:lineRule="exact"/>
    </w:pPr>
    <w:rPr>
      <w:rFonts w:ascii="HP Simplified Light" w:hAnsi="HP Simplified Light"/>
      <w:bCs/>
      <w:color w:val="0096D6" w:themeColor="accent1"/>
      <w:sz w:val="32"/>
    </w:rPr>
  </w:style>
  <w:style w:type="paragraph" w:customStyle="1" w:styleId="hpbodycopyheader">
    <w:name w:val="hp_body_copy_header"/>
    <w:basedOn w:val="hpbodycopy"/>
    <w:next w:val="hpbodycopy"/>
    <w:link w:val="hpbodycopyheaderChar"/>
    <w:qFormat/>
    <w:rsid w:val="00A50FE3"/>
    <w:pPr>
      <w:spacing w:after="0"/>
    </w:pPr>
    <w:rPr>
      <w:rFonts w:ascii="HP Simplified" w:hAnsi="HP Simplified"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95A10"/>
    <w:rPr>
      <w:color w:val="87898B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07DF2"/>
    <w:rPr>
      <w:rFonts w:asciiTheme="majorHAnsi" w:eastAsiaTheme="majorEastAsia" w:hAnsiTheme="majorHAnsi" w:cstheme="majorBidi"/>
      <w:color w:val="006FA0" w:themeColor="accent1" w:themeShade="BF"/>
      <w:sz w:val="18"/>
    </w:rPr>
  </w:style>
  <w:style w:type="paragraph" w:customStyle="1" w:styleId="hpfigurecaption">
    <w:name w:val="hp_figure_caption"/>
    <w:basedOn w:val="Normal"/>
    <w:next w:val="Normal"/>
    <w:link w:val="hpfigurecaptionChar"/>
    <w:qFormat/>
    <w:rsid w:val="00AF243F"/>
    <w:pPr>
      <w:numPr>
        <w:numId w:val="7"/>
      </w:numPr>
      <w:spacing w:before="120" w:after="240" w:line="200" w:lineRule="exact"/>
    </w:pPr>
    <w:rPr>
      <w:rFonts w:ascii="HP Simplified Light" w:hAnsi="HP Simplified Light"/>
      <w:sz w:val="16"/>
    </w:rPr>
  </w:style>
  <w:style w:type="paragraph" w:customStyle="1" w:styleId="hptablecaption">
    <w:name w:val="hp_table_caption"/>
    <w:basedOn w:val="hpfigurecaption"/>
    <w:next w:val="Normal"/>
    <w:link w:val="hptablecaptionChar"/>
    <w:qFormat/>
    <w:rsid w:val="002E22C2"/>
    <w:pPr>
      <w:numPr>
        <w:numId w:val="8"/>
      </w:numPr>
    </w:pPr>
  </w:style>
  <w:style w:type="character" w:customStyle="1" w:styleId="hpblue">
    <w:name w:val="hp_blue"/>
    <w:uiPriority w:val="1"/>
    <w:qFormat/>
    <w:rsid w:val="00A741EC"/>
    <w:rPr>
      <w:color w:val="0096D6" w:themeColor="accent1"/>
    </w:rPr>
  </w:style>
  <w:style w:type="numbering" w:customStyle="1" w:styleId="hpbullets">
    <w:name w:val="hp_bullets"/>
    <w:uiPriority w:val="99"/>
    <w:rsid w:val="00AE268D"/>
    <w:pPr>
      <w:numPr>
        <w:numId w:val="1"/>
      </w:numPr>
    </w:pPr>
  </w:style>
  <w:style w:type="paragraph" w:customStyle="1" w:styleId="hpbulletslist">
    <w:name w:val="hp_bullets_list"/>
    <w:basedOn w:val="Normal"/>
    <w:next w:val="Normal"/>
    <w:qFormat/>
    <w:rsid w:val="00C13630"/>
    <w:pPr>
      <w:numPr>
        <w:numId w:val="4"/>
      </w:numPr>
      <w:spacing w:after="90"/>
    </w:pPr>
  </w:style>
  <w:style w:type="character" w:customStyle="1" w:styleId="Heading1Char">
    <w:name w:val="Heading 1 Char"/>
    <w:basedOn w:val="DefaultParagraphFont"/>
    <w:link w:val="Heading1"/>
    <w:uiPriority w:val="9"/>
    <w:rsid w:val="00001492"/>
    <w:rPr>
      <w:rFonts w:ascii="HP Simplified Light" w:hAnsi="HP Simplified Light"/>
      <w:sz w:val="56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7ABF"/>
    <w:pPr>
      <w:spacing w:after="100"/>
      <w:ind w:left="1440"/>
    </w:pPr>
  </w:style>
  <w:style w:type="character" w:customStyle="1" w:styleId="Heading2Char">
    <w:name w:val="Heading 2 Char"/>
    <w:basedOn w:val="DefaultParagraphFont"/>
    <w:link w:val="Heading2"/>
    <w:uiPriority w:val="9"/>
    <w:rsid w:val="00234E67"/>
    <w:rPr>
      <w:rFonts w:ascii="HP Simplified Light" w:hAnsi="HP Simplified Light"/>
      <w:color w:val="0096D6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2C2B"/>
    <w:rPr>
      <w:rFonts w:ascii="HP Simplified Light" w:eastAsiaTheme="majorEastAsia" w:hAnsi="HP Simplified Light" w:cstheme="majorBidi"/>
      <w:color w:val="0096D6" w:themeColor="accent1"/>
      <w:sz w:val="28"/>
      <w:szCs w:val="24"/>
    </w:rPr>
  </w:style>
  <w:style w:type="paragraph" w:styleId="TOC1">
    <w:name w:val="toc 1"/>
    <w:next w:val="hpbodycopy"/>
    <w:autoRedefine/>
    <w:uiPriority w:val="39"/>
    <w:unhideWhenUsed/>
    <w:rsid w:val="00AF243F"/>
    <w:pPr>
      <w:tabs>
        <w:tab w:val="right" w:leader="dot" w:pos="8918"/>
      </w:tabs>
      <w:spacing w:before="360" w:after="90" w:line="280" w:lineRule="exact"/>
    </w:pPr>
    <w:rPr>
      <w:rFonts w:asciiTheme="majorHAnsi" w:hAnsiTheme="majorHAnsi"/>
      <w:noProof/>
      <w:sz w:val="24"/>
      <w:szCs w:val="24"/>
    </w:rPr>
  </w:style>
  <w:style w:type="paragraph" w:styleId="TOC2">
    <w:name w:val="toc 2"/>
    <w:basedOn w:val="TOC1"/>
    <w:next w:val="hpbodycopy"/>
    <w:autoRedefine/>
    <w:uiPriority w:val="39"/>
    <w:unhideWhenUsed/>
    <w:rsid w:val="00AF243F"/>
    <w:pPr>
      <w:spacing w:before="0"/>
      <w:ind w:left="432" w:hanging="432"/>
    </w:pPr>
    <w:rPr>
      <w:sz w:val="20"/>
      <w:szCs w:val="20"/>
    </w:rPr>
  </w:style>
  <w:style w:type="paragraph" w:styleId="TOC3">
    <w:name w:val="toc 3"/>
    <w:basedOn w:val="TOC2"/>
    <w:next w:val="hpbodycopy"/>
    <w:autoRedefine/>
    <w:uiPriority w:val="39"/>
    <w:unhideWhenUsed/>
    <w:rsid w:val="00AF243F"/>
    <w:pPr>
      <w:ind w:left="1008" w:hanging="576"/>
    </w:pPr>
    <w:rPr>
      <w:sz w:val="24"/>
    </w:rPr>
  </w:style>
  <w:style w:type="table" w:styleId="TableGrid">
    <w:name w:val="Table Grid"/>
    <w:basedOn w:val="TableNormal"/>
    <w:uiPriority w:val="39"/>
    <w:rsid w:val="001E188C"/>
    <w:pPr>
      <w:spacing w:after="0" w:line="200" w:lineRule="exact"/>
    </w:pPr>
    <w:rPr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0" w:type="dxa"/>
        <w:bottom w:w="144" w:type="dxa"/>
        <w:right w:w="547" w:type="dxa"/>
      </w:tblCellMar>
    </w:tblPr>
  </w:style>
  <w:style w:type="paragraph" w:customStyle="1" w:styleId="hptableheads">
    <w:name w:val="hp_table_heads"/>
    <w:basedOn w:val="hptablebody"/>
    <w:next w:val="hpbodycopy"/>
    <w:qFormat/>
    <w:rsid w:val="00A8198E"/>
    <w:rPr>
      <w:rFonts w:ascii="HP Simplified" w:hAnsi="HP Simplified"/>
    </w:rPr>
  </w:style>
  <w:style w:type="paragraph" w:customStyle="1" w:styleId="hptablebody">
    <w:name w:val="hp_table_body"/>
    <w:basedOn w:val="hpbodycopy"/>
    <w:next w:val="hpbodycopy"/>
    <w:qFormat/>
    <w:rsid w:val="00B50368"/>
    <w:pPr>
      <w:spacing w:after="0"/>
      <w:ind w:left="259"/>
    </w:pPr>
    <w:rPr>
      <w:sz w:val="16"/>
    </w:rPr>
  </w:style>
  <w:style w:type="character" w:customStyle="1" w:styleId="hpBOLDandblue">
    <w:name w:val="hp_BOLD_and_blue"/>
    <w:uiPriority w:val="1"/>
    <w:qFormat/>
    <w:rsid w:val="00A8198E"/>
    <w:rPr>
      <w:rFonts w:ascii="HP Simplified" w:hAnsi="HP Simplified"/>
      <w:b w:val="0"/>
      <w:i w:val="0"/>
      <w:color w:val="0096D6" w:themeColor="accent1"/>
    </w:rPr>
  </w:style>
  <w:style w:type="paragraph" w:customStyle="1" w:styleId="hpcoverheader">
    <w:name w:val="hp_cover_header"/>
    <w:basedOn w:val="hpbodycopy"/>
    <w:next w:val="hpbodycopy"/>
    <w:qFormat/>
    <w:rsid w:val="004B164D"/>
    <w:pPr>
      <w:spacing w:after="0" w:line="240" w:lineRule="exact"/>
    </w:pPr>
    <w:rPr>
      <w:rFonts w:ascii="HP Simplified" w:hAnsi="HP Simplified"/>
      <w:sz w:val="24"/>
    </w:rPr>
  </w:style>
  <w:style w:type="paragraph" w:customStyle="1" w:styleId="hpcovertitle">
    <w:name w:val="hp_cover_title"/>
    <w:next w:val="hpbodycopy"/>
    <w:qFormat/>
    <w:rsid w:val="004E39AF"/>
    <w:pPr>
      <w:spacing w:after="0" w:line="1260" w:lineRule="exact"/>
    </w:pPr>
    <w:rPr>
      <w:rFonts w:ascii="HP Simplified Light" w:hAnsi="HP Simplified Light"/>
      <w:sz w:val="130"/>
    </w:rPr>
  </w:style>
  <w:style w:type="paragraph" w:customStyle="1" w:styleId="hpcoverinfo">
    <w:name w:val="hp_cover_info"/>
    <w:basedOn w:val="hpbodycopy"/>
    <w:next w:val="hpbodycopy"/>
    <w:qFormat/>
    <w:rsid w:val="004E39AF"/>
    <w:pPr>
      <w:spacing w:after="0" w:line="360" w:lineRule="exact"/>
    </w:pPr>
    <w:rPr>
      <w:sz w:val="28"/>
    </w:rPr>
  </w:style>
  <w:style w:type="paragraph" w:customStyle="1" w:styleId="hpintrotableheads">
    <w:name w:val="hp_intro_table_heads"/>
    <w:basedOn w:val="hpbodycopy"/>
    <w:next w:val="hpbodycopy"/>
    <w:qFormat/>
    <w:rsid w:val="005B4E4A"/>
    <w:pPr>
      <w:spacing w:after="0" w:line="260" w:lineRule="exact"/>
    </w:pPr>
    <w:rPr>
      <w:rFonts w:ascii="HP Simplified" w:hAnsi="HP Simplified"/>
    </w:rPr>
  </w:style>
  <w:style w:type="paragraph" w:customStyle="1" w:styleId="hpintrotablebody">
    <w:name w:val="hp_intro_table_body"/>
    <w:basedOn w:val="hpbodycopy"/>
    <w:next w:val="hpbodycopy"/>
    <w:qFormat/>
    <w:rsid w:val="00587A76"/>
    <w:pPr>
      <w:spacing w:after="0"/>
    </w:pPr>
  </w:style>
  <w:style w:type="paragraph" w:customStyle="1" w:styleId="hpintrotablefootnote">
    <w:name w:val="hp_intro_table_footnote"/>
    <w:basedOn w:val="hpbodycopy"/>
    <w:next w:val="hpbodycopy"/>
    <w:qFormat/>
    <w:rsid w:val="00B62230"/>
    <w:pPr>
      <w:tabs>
        <w:tab w:val="left" w:pos="144"/>
      </w:tabs>
      <w:spacing w:after="0" w:line="200" w:lineRule="exact"/>
      <w:ind w:left="115" w:right="1872" w:hanging="115"/>
    </w:pPr>
    <w:rPr>
      <w:sz w:val="16"/>
    </w:rPr>
  </w:style>
  <w:style w:type="paragraph" w:customStyle="1" w:styleId="hpintrotablefootblue">
    <w:name w:val="hp_intro_table_foot_blue"/>
    <w:basedOn w:val="hpbodycopy"/>
    <w:next w:val="hpbodycopy"/>
    <w:qFormat/>
    <w:rsid w:val="00B62230"/>
    <w:pPr>
      <w:spacing w:after="0" w:line="200" w:lineRule="exact"/>
      <w:ind w:right="1872"/>
    </w:pPr>
    <w:rPr>
      <w:color w:val="0096D6" w:themeColor="accent1"/>
      <w:sz w:val="16"/>
    </w:rPr>
  </w:style>
  <w:style w:type="paragraph" w:customStyle="1" w:styleId="hpintroheadline2">
    <w:name w:val="hp_intro_headline_2"/>
    <w:basedOn w:val="hpintroheadline1"/>
    <w:qFormat/>
    <w:rsid w:val="00F61C3E"/>
    <w:pPr>
      <w:spacing w:before="0" w:after="0"/>
    </w:pPr>
  </w:style>
  <w:style w:type="character" w:customStyle="1" w:styleId="hpsuperscript">
    <w:name w:val="hp_superscript"/>
    <w:uiPriority w:val="1"/>
    <w:qFormat/>
    <w:rsid w:val="00BA7814"/>
    <w:rPr>
      <w:rFonts w:asciiTheme="minorHAnsi" w:hAnsiTheme="minorHAnsi"/>
      <w:color w:val="auto"/>
      <w:vertAlign w:val="superscript"/>
    </w:rPr>
  </w:style>
  <w:style w:type="paragraph" w:customStyle="1" w:styleId="NoParagraphStyle">
    <w:name w:val="[No Paragraph Style]"/>
    <w:rsid w:val="00131FC9"/>
    <w:pPr>
      <w:autoSpaceDE w:val="0"/>
      <w:autoSpaceDN w:val="0"/>
      <w:adjustRightInd w:val="0"/>
      <w:spacing w:after="0" w:line="288" w:lineRule="auto"/>
      <w:textAlignment w:val="center"/>
    </w:pPr>
    <w:rPr>
      <w:rFonts w:ascii="HPSimplified-Light" w:hAnsi="HPSimplified-Light"/>
      <w:color w:val="000000"/>
      <w:sz w:val="24"/>
      <w:szCs w:val="24"/>
    </w:rPr>
  </w:style>
  <w:style w:type="character" w:customStyle="1" w:styleId="hpbodycopyheaderChar">
    <w:name w:val="hp_body_copy_header Char"/>
    <w:basedOn w:val="hpbodycopyChar"/>
    <w:link w:val="hpbodycopyheader"/>
    <w:rsid w:val="00A50FE3"/>
    <w:rPr>
      <w:rFonts w:ascii="HP Simplified" w:hAnsi="HP Simplified"/>
      <w:bCs/>
      <w:sz w:val="18"/>
    </w:rPr>
  </w:style>
  <w:style w:type="character" w:styleId="Hyperlink">
    <w:name w:val="Hyperlink"/>
    <w:basedOn w:val="DefaultParagraphFont"/>
    <w:uiPriority w:val="99"/>
    <w:unhideWhenUsed/>
    <w:rsid w:val="0080378B"/>
    <w:rPr>
      <w:rFonts w:ascii="HP Simplified Light" w:hAnsi="HP Simplified Light"/>
      <w:b w:val="0"/>
      <w:i w:val="0"/>
      <w:color w:val="FFFFFF" w:themeColor="background1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3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9AF"/>
    <w:rPr>
      <w:sz w:val="18"/>
    </w:rPr>
  </w:style>
  <w:style w:type="paragraph" w:styleId="Footer">
    <w:name w:val="footer"/>
    <w:aliases w:val="space"/>
    <w:basedOn w:val="Normal"/>
    <w:link w:val="FooterChar"/>
    <w:uiPriority w:val="99"/>
    <w:unhideWhenUsed/>
    <w:rsid w:val="00001492"/>
    <w:pPr>
      <w:tabs>
        <w:tab w:val="center" w:pos="4680"/>
        <w:tab w:val="right" w:pos="9360"/>
      </w:tabs>
      <w:spacing w:after="0" w:line="80" w:lineRule="exact"/>
    </w:pPr>
  </w:style>
  <w:style w:type="character" w:customStyle="1" w:styleId="FooterChar">
    <w:name w:val="Footer Char"/>
    <w:aliases w:val="space Char"/>
    <w:basedOn w:val="DefaultParagraphFont"/>
    <w:link w:val="Footer"/>
    <w:uiPriority w:val="99"/>
    <w:rsid w:val="00001492"/>
    <w:rPr>
      <w:sz w:val="18"/>
    </w:rPr>
  </w:style>
  <w:style w:type="paragraph" w:styleId="TableofFigures">
    <w:name w:val="table of figures"/>
    <w:aliases w:val="hp_list_of_figures"/>
    <w:basedOn w:val="TOC2"/>
    <w:next w:val="hpbodycopy"/>
    <w:uiPriority w:val="99"/>
    <w:unhideWhenUsed/>
    <w:rsid w:val="00001492"/>
    <w:rPr>
      <w:rFonts w:ascii="HP Simplified Light" w:hAnsi="HP Simplified Light"/>
      <w:sz w:val="22"/>
    </w:rPr>
  </w:style>
  <w:style w:type="character" w:customStyle="1" w:styleId="hpfigurecaptionChar">
    <w:name w:val="hp_figure_caption Char"/>
    <w:basedOn w:val="hpbodycopyChar"/>
    <w:link w:val="hpfigurecaption"/>
    <w:rsid w:val="00AF243F"/>
    <w:rPr>
      <w:rFonts w:ascii="HP Simplified Light" w:hAnsi="HP Simplified Light"/>
      <w:sz w:val="16"/>
    </w:rPr>
  </w:style>
  <w:style w:type="character" w:customStyle="1" w:styleId="hptablecaptionChar">
    <w:name w:val="hp_table_caption Char"/>
    <w:basedOn w:val="hpbodycopyChar"/>
    <w:link w:val="hptablecaption"/>
    <w:rsid w:val="00B30864"/>
    <w:rPr>
      <w:rFonts w:ascii="HP Simplified Light" w:hAnsi="HP Simplified Light"/>
      <w:sz w:val="16"/>
    </w:rPr>
  </w:style>
  <w:style w:type="numbering" w:customStyle="1" w:styleId="hpsectionnumbers">
    <w:name w:val="hp_section_numbers"/>
    <w:uiPriority w:val="99"/>
    <w:rsid w:val="00234E67"/>
    <w:pPr>
      <w:numPr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34E67"/>
    <w:rPr>
      <w:rFonts w:ascii="HP Simplified Light" w:eastAsiaTheme="majorEastAsia" w:hAnsi="HP Simplified Light" w:cstheme="majorBidi"/>
      <w:color w:val="0096D6" w:themeColor="accent1"/>
      <w:sz w:val="28"/>
      <w:szCs w:val="24"/>
    </w:rPr>
  </w:style>
  <w:style w:type="numbering" w:customStyle="1" w:styleId="hpfigurenumbering">
    <w:name w:val="hp_figure_numbering"/>
    <w:uiPriority w:val="99"/>
    <w:rsid w:val="00CD64B2"/>
    <w:pPr>
      <w:numPr>
        <w:numId w:val="5"/>
      </w:numPr>
    </w:pPr>
  </w:style>
  <w:style w:type="numbering" w:customStyle="1" w:styleId="hptablenumbering">
    <w:name w:val="hp_table_numbering"/>
    <w:uiPriority w:val="99"/>
    <w:rsid w:val="002E22C2"/>
    <w:pPr>
      <w:numPr>
        <w:numId w:val="6"/>
      </w:numPr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1E4491"/>
    <w:rPr>
      <w:rFonts w:asciiTheme="majorHAnsi" w:eastAsiaTheme="majorEastAsia" w:hAnsiTheme="majorHAnsi" w:cstheme="majorBidi"/>
      <w:color w:val="004A6A" w:themeColor="accent1" w:themeShade="7F"/>
      <w:sz w:val="18"/>
    </w:rPr>
  </w:style>
  <w:style w:type="table" w:customStyle="1" w:styleId="hptable">
    <w:name w:val="hp_table"/>
    <w:basedOn w:val="TableNormal"/>
    <w:uiPriority w:val="99"/>
    <w:rsid w:val="00575E32"/>
    <w:pPr>
      <w:spacing w:after="0" w:line="220" w:lineRule="exact"/>
    </w:pPr>
    <w:rPr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5" w:type="dxa"/>
        <w:left w:w="0" w:type="dxa"/>
        <w:bottom w:w="144" w:type="dxa"/>
        <w:right w:w="547" w:type="dxa"/>
      </w:tblCellMar>
    </w:tblPr>
  </w:style>
  <w:style w:type="table" w:styleId="PlainTable1">
    <w:name w:val="Plain Table 1"/>
    <w:basedOn w:val="TableNormal"/>
    <w:uiPriority w:val="41"/>
    <w:rsid w:val="00575E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35DCD"/>
    <w:pPr>
      <w:spacing w:after="80" w:line="200" w:lineRule="exact"/>
    </w:pPr>
    <w:rPr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5DCD"/>
    <w:rPr>
      <w:color w:val="FFFFFF" w:themeColor="background1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35DCD"/>
    <w:rPr>
      <w:vertAlign w:val="superscript"/>
    </w:rPr>
  </w:style>
  <w:style w:type="paragraph" w:styleId="ListParagraph">
    <w:name w:val="List Paragraph"/>
    <w:basedOn w:val="Normal"/>
    <w:uiPriority w:val="34"/>
    <w:qFormat/>
    <w:rsid w:val="0013491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3491E"/>
    <w:pPr>
      <w:spacing w:line="240" w:lineRule="auto"/>
    </w:pPr>
    <w:rPr>
      <w:i/>
      <w:iCs/>
      <w:color w:val="535455" w:themeColor="text2"/>
      <w:szCs w:val="18"/>
    </w:rPr>
  </w:style>
  <w:style w:type="paragraph" w:customStyle="1" w:styleId="paragraph">
    <w:name w:val="paragraph"/>
    <w:basedOn w:val="Normal"/>
    <w:rsid w:val="008B65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B65D2"/>
  </w:style>
  <w:style w:type="character" w:customStyle="1" w:styleId="eop">
    <w:name w:val="eop"/>
    <w:basedOn w:val="DefaultParagraphFont"/>
    <w:rsid w:val="008B65D2"/>
  </w:style>
  <w:style w:type="paragraph" w:styleId="BalloonText">
    <w:name w:val="Balloon Text"/>
    <w:basedOn w:val="Normal"/>
    <w:link w:val="BalloonTextChar"/>
    <w:uiPriority w:val="99"/>
    <w:semiHidden/>
    <w:unhideWhenUsed/>
    <w:rsid w:val="008B65D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5D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60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www.h-schmidt.net/FloatConverter/IEEE754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hyperlink" Target="https://support.hp.com/wps/hp-skp-portlets/document/manuals/attachments/564/c06111503.pdf/EN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h-schmidt.net/FloatConverter/IEEE754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sourceforge.net/projects/net-snmp/files/net-snmp%20binaries/5.7-binaries" TargetMode="Externa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s%20Babes\AppData\Local\Temp\Temp1_hp_tech_document_template_US%20(1).zip\hp_tech_document_template_US.dotx" TargetMode="External"/></Relationships>
</file>

<file path=word/theme/theme1.xml><?xml version="1.0" encoding="utf-8"?>
<a:theme xmlns:a="http://schemas.openxmlformats.org/drawingml/2006/main" name="HP Theme">
  <a:themeElements>
    <a:clrScheme name="HP">
      <a:dk1>
        <a:sysClr val="windowText" lastClr="000000"/>
      </a:dk1>
      <a:lt1>
        <a:sysClr val="window" lastClr="FFFFFF"/>
      </a:lt1>
      <a:dk2>
        <a:srgbClr val="535455"/>
      </a:dk2>
      <a:lt2>
        <a:srgbClr val="E5E8E8"/>
      </a:lt2>
      <a:accent1>
        <a:srgbClr val="0096D6"/>
      </a:accent1>
      <a:accent2>
        <a:srgbClr val="6B3A97"/>
      </a:accent2>
      <a:accent3>
        <a:srgbClr val="87898B"/>
      </a:accent3>
      <a:accent4>
        <a:srgbClr val="99D5EF"/>
      </a:accent4>
      <a:accent5>
        <a:srgbClr val="B49CCA"/>
      </a:accent5>
      <a:accent6>
        <a:srgbClr val="B9B8BB"/>
      </a:accent6>
      <a:hlink>
        <a:srgbClr val="0096D6"/>
      </a:hlink>
      <a:folHlink>
        <a:srgbClr val="87898B"/>
      </a:folHlink>
    </a:clrScheme>
    <a:fontScheme name="HP Simplified Light">
      <a:majorFont>
        <a:latin typeface="HP Simplified Light"/>
        <a:ea typeface=""/>
        <a:cs typeface=""/>
      </a:majorFont>
      <a:minorFont>
        <a:latin typeface="HP Simplified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19050">
          <a:solidFill>
            <a:schemeClr val="accent1"/>
          </a:solidFill>
          <a:miter lim="800000"/>
        </a:ln>
      </a:spPr>
      <a:bodyPr rtlCol="0" anchor="ctr"/>
      <a:lstStyle>
        <a:defPPr algn="ctr">
          <a:lnSpc>
            <a:spcPct val="90000"/>
          </a:lnSpc>
          <a:defRPr dirty="0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chemeClr val="tx1"/>
          </a:solidFill>
          <a:miter lim="800000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noAutofit/>
      </a:bodyPr>
      <a:lstStyle>
        <a:defPPr>
          <a:lnSpc>
            <a:spcPct val="90000"/>
          </a:lnSpc>
          <a:defRPr dirty="0" err="1" smtClean="0"/>
        </a:defPPr>
      </a:lstStyle>
    </a:txDef>
  </a:objectDefaults>
  <a:extraClrSchemeLst/>
  <a:custClrLst>
    <a:custClr name="65% HP blue">
      <a:srgbClr val="59BBE4"/>
    </a:custClr>
    <a:custClr name="15% HP blue">
      <a:srgbClr val="D9EFF9"/>
    </a:custClr>
    <a:custClr name="Red">
      <a:srgbClr val="C03854"/>
    </a:custClr>
    <a:custClr name="75% Red">
      <a:srgbClr val="D06A7F"/>
    </a:custClr>
    <a:custClr name="50% Red">
      <a:srgbClr val="DF9BA9"/>
    </a:custClr>
    <a:custClr name="25% Red">
      <a:srgbClr val="EECCD3"/>
    </a:custClr>
    <a:custClr name="Orange">
      <a:srgbClr val="E98233"/>
    </a:custClr>
    <a:custClr name="75% Orange">
      <a:srgbClr val="EEA166"/>
    </a:custClr>
    <a:custClr name="50% Orange">
      <a:srgbClr val="F3C098"/>
    </a:custClr>
    <a:custClr name="25% Orange">
      <a:srgbClr val="F9DFCB"/>
    </a:custClr>
  </a:custClrLst>
  <a:extLst>
    <a:ext uri="{05A4C25C-085E-4340-85A3-A5531E510DB2}">
      <thm15:themeFamily xmlns:thm15="http://schemas.microsoft.com/office/thememl/2012/main" name="HP Theme" id="{448519CB-F009-4E02-B16F-0924A288518B}" vid="{122D939E-3C82-4888-BE24-12B05A36D8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D82A2F13E2B74D8B060FE86341B742" ma:contentTypeVersion="13" ma:contentTypeDescription="Create a new document." ma:contentTypeScope="" ma:versionID="df6bc09927e9c271060181648ed6307d">
  <xsd:schema xmlns:xsd="http://www.w3.org/2001/XMLSchema" xmlns:xs="http://www.w3.org/2001/XMLSchema" xmlns:p="http://schemas.microsoft.com/office/2006/metadata/properties" xmlns:ns3="48d78789-6296-4067-9e02-6f8c85ad4b39" xmlns:ns4="87cb0001-8452-4d9d-bb63-c8eae75b5ced" targetNamespace="http://schemas.microsoft.com/office/2006/metadata/properties" ma:root="true" ma:fieldsID="9b9a5b24b533d3edf24a3455672e5079" ns3:_="" ns4:_="">
    <xsd:import namespace="48d78789-6296-4067-9e02-6f8c85ad4b39"/>
    <xsd:import namespace="87cb0001-8452-4d9d-bb63-c8eae75b5c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78789-6296-4067-9e02-6f8c85ad4b3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cb0001-8452-4d9d-bb63-c8eae75b5c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544E8-9E16-459E-BD01-D92E0F1E4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d78789-6296-4067-9e02-6f8c85ad4b39"/>
    <ds:schemaRef ds:uri="87cb0001-8452-4d9d-bb63-c8eae75b5c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3B2B0F-03AA-421A-B9F4-C7356C4A6D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A27BFB-2690-4E98-AAE8-A92595B83E9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CF1A53-167B-488E-8DFF-798687774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hp_tech_document_template_US.dotx</Template>
  <TotalTime>0</TotalTime>
  <Pages>1</Pages>
  <Words>1573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2020-11-16T02:01:00Z</dcterms:created>
  <dcterms:modified xsi:type="dcterms:W3CDTF">2020-11-16T16:20:00Z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0x010100A0D82A2F13E2B74D8B060FE86341B742</vt:lpwstr>
  </property>
</Properties>
</file>